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B216D" w14:textId="211A5BDD" w:rsidR="004D6B86" w:rsidRDefault="004403C3">
      <w:pPr>
        <w:pStyle w:val="Title"/>
      </w:pPr>
      <w:r>
        <w:t>How Netflix Uses Big Data</w:t>
      </w:r>
    </w:p>
    <w:p w14:paraId="05FE344F" w14:textId="5BCBAE3E" w:rsidR="004D6B86" w:rsidRDefault="004403C3">
      <w:pPr>
        <w:pStyle w:val="Title2"/>
      </w:pPr>
      <w:r>
        <w:t>Justin Hall</w:t>
      </w:r>
    </w:p>
    <w:p w14:paraId="4E1EB6DB" w14:textId="3B852749" w:rsidR="004403C3" w:rsidRDefault="004403C3" w:rsidP="004403C3">
      <w:pPr>
        <w:pStyle w:val="Title2"/>
      </w:pPr>
      <w:r>
        <w:t>University of Wisconsin – La Crosse</w:t>
      </w:r>
    </w:p>
    <w:p w14:paraId="0B59DFBB" w14:textId="77777777" w:rsidR="004403C3" w:rsidRDefault="004403C3" w:rsidP="004403C3">
      <w:pPr>
        <w:pStyle w:val="Title2"/>
      </w:pPr>
      <w:r>
        <w:t>DS 780: Data Science and Strategic Decision Making</w:t>
      </w:r>
    </w:p>
    <w:p w14:paraId="11E8B931" w14:textId="6AA35AF9" w:rsidR="004403C3" w:rsidRDefault="004403C3" w:rsidP="004403C3">
      <w:pPr>
        <w:pStyle w:val="Title2"/>
      </w:pPr>
      <w:r>
        <w:t>J</w:t>
      </w:r>
      <w:r w:rsidR="00574034">
        <w:t>uly</w:t>
      </w:r>
      <w:r>
        <w:t xml:space="preserve"> </w:t>
      </w:r>
      <w:r w:rsidR="00574034">
        <w:t>25</w:t>
      </w:r>
      <w:r>
        <w:t>, 2020</w:t>
      </w:r>
    </w:p>
    <w:p w14:paraId="042968C9" w14:textId="304E00E5" w:rsidR="004D6B86" w:rsidRDefault="004D6B86">
      <w:pPr>
        <w:pStyle w:val="Title2"/>
      </w:pPr>
    </w:p>
    <w:p w14:paraId="38EE4F85" w14:textId="00A6EB77" w:rsidR="006D7EE9" w:rsidRDefault="00574034" w:rsidP="006D7EE9">
      <w:pPr>
        <w:pStyle w:val="SectionTitle"/>
      </w:pPr>
      <w:r>
        <w:lastRenderedPageBreak/>
        <w:t>How Netflix Uses Big Data</w:t>
      </w:r>
    </w:p>
    <w:p w14:paraId="296D77A3" w14:textId="6B294099" w:rsidR="004D6B86" w:rsidRPr="00E7305D" w:rsidRDefault="00B75CCD" w:rsidP="006D7EE9">
      <w:r>
        <w:t>Netflix was created in 1997 as a DVD rental service, where customers could request DVDs that would be sent to their home and they could return by mail after some time. In 2007</w:t>
      </w:r>
      <w:r w:rsidR="008F526D">
        <w:t>, Netflix</w:t>
      </w:r>
      <w:r w:rsidR="007D5012">
        <w:t xml:space="preserve"> realizing the decline in the home movie rental service, moved to an online streaming platform. </w:t>
      </w:r>
      <w:r w:rsidR="0000403E">
        <w:t xml:space="preserve">To separate themselves from other streaming services, they also began content creation. There first </w:t>
      </w:r>
      <w:r w:rsidR="00FD257B">
        <w:t xml:space="preserve">of </w:t>
      </w:r>
      <w:r w:rsidR="0000403E">
        <w:t>series</w:t>
      </w:r>
      <w:r w:rsidR="00FD257B">
        <w:t xml:space="preserve"> created</w:t>
      </w:r>
      <w:r w:rsidR="0000403E">
        <w:t xml:space="preserve">, Game of Cards, was wildly successful and </w:t>
      </w:r>
      <w:r w:rsidR="00FD257B">
        <w:t>they have</w:t>
      </w:r>
      <w:r w:rsidR="0000403E">
        <w:t xml:space="preserve"> continued to </w:t>
      </w:r>
      <w:r w:rsidR="008A3BA1">
        <w:t>make award winning shows and movies since then.</w:t>
      </w:r>
      <w:r w:rsidR="00CF0DE8">
        <w:t xml:space="preserve"> </w:t>
      </w:r>
      <w:r w:rsidR="005E5407">
        <w:t>Following the success of Netflix many other companies have entered the online streaming service</w:t>
      </w:r>
      <w:r w:rsidR="0061289D">
        <w:t xml:space="preserve"> such as Hulu, Amazon, and now Disney. </w:t>
      </w:r>
      <w:r w:rsidR="00E77A45">
        <w:t>To</w:t>
      </w:r>
      <w:r w:rsidR="0061289D">
        <w:t xml:space="preserve"> stand out from their competition Netflix began to put big data and analytics at the center of their platform.</w:t>
      </w:r>
    </w:p>
    <w:p w14:paraId="67936548" w14:textId="74F46847" w:rsidR="004D6B86" w:rsidRPr="00C5686B" w:rsidRDefault="00B20C60">
      <w:pPr>
        <w:pStyle w:val="Heading1"/>
      </w:pPr>
      <w:r>
        <w:t>Brief description of big data use (e.g., revenue management, resource allocation, customer loyalty program, operations management, supply chain, inventory management, consumer marketing)</w:t>
      </w:r>
    </w:p>
    <w:p w14:paraId="1CA1566C" w14:textId="4BBB0794" w:rsidR="004D6B86" w:rsidRDefault="006A21D1">
      <w:r>
        <w:t>To provide the best user experience, Netflix has turned to machine learning to innovate in many areas of their business. Personalization of Netflix recommendations are a well-known area where Netflix has been successful at using machine learning</w:t>
      </w:r>
      <w:r w:rsidR="00C242B6">
        <w:t xml:space="preserve">. But Netflix also implores machine learning techniques to not only recommend what shows users should watch but also create shows they think will be successful. By analyzing their catalogue of movies and tv shows they gain insights into what their users enjoy watching and incorporate those features into production at their own Netflix studio. </w:t>
      </w:r>
      <w:r w:rsidR="00472352">
        <w:t>Using data gathered from streaming status, internet providers, and user feedback Netflix also helps to optimize their Content Delivery Network that enables them to deliver video and audio at adaptive bitrates to their 182 million subscribers.</w:t>
      </w:r>
      <w:r w:rsidR="006E6C67">
        <w:t xml:space="preserve"> As well as giving their current users the best possible experience, Netflix also uses big data to market to new and </w:t>
      </w:r>
      <w:r w:rsidR="006E6C67">
        <w:lastRenderedPageBreak/>
        <w:t>existing customers. They often use A/B experimentation to test nearly every change to their product, including launch strategies, streaming algorithms, and new member sign up processes.</w:t>
      </w:r>
      <w:r w:rsidR="00F107CD">
        <w:t xml:space="preserve"> </w:t>
      </w:r>
    </w:p>
    <w:p w14:paraId="747D29D9" w14:textId="0231763B" w:rsidR="004D6B86" w:rsidRPr="00C5686B" w:rsidRDefault="00B20C60">
      <w:pPr>
        <w:pStyle w:val="Heading2"/>
      </w:pPr>
      <w:r>
        <w:t>Brief history with respect to data in the area you are researching, including successes and setbacks firm had in getting to where they are today with respect to data collection and use in the area you are researching</w:t>
      </w:r>
    </w:p>
    <w:p w14:paraId="18556FC4" w14:textId="77F3A101" w:rsidR="0046352F" w:rsidRDefault="00C76B3D">
      <w:r>
        <w:t xml:space="preserve">Although television has been around for </w:t>
      </w:r>
      <w:r w:rsidR="00A530B9">
        <w:t xml:space="preserve">decades understanding what keeps viewers watching, is a question that many entertainment companies are just recently trying to understand.  </w:t>
      </w:r>
      <w:r w:rsidR="00F107CD">
        <w:t xml:space="preserve">For internet streaming companies answering this question is extremely important because they not only have to keep the attention from other competitors but also the many other distractions on the internet. </w:t>
      </w:r>
      <w:r w:rsidR="00296861">
        <w:t>According to Netflix studies, customers lose interest in 60 to 90 seconds of choosing between titles (Gomez-Uribe &amp; Hunt, 2015)</w:t>
      </w:r>
      <w:r w:rsidR="00016429">
        <w:t xml:space="preserve">. </w:t>
      </w:r>
      <w:r w:rsidR="006E716A">
        <w:t xml:space="preserve">Historically, many television networks have relied on viewer ratings and figures from samples by companies like Nielsen Media Research in the U.S. and the Broadcaster’s Audience Research Board in the UK. However, these reports have come under scrutiny in more recent years as they are believed to exhibit some bias because of sampling and the large number of viewers who now watch television on other devices like smartphones, tablets, and home computers. </w:t>
      </w:r>
    </w:p>
    <w:p w14:paraId="381C8D21" w14:textId="77777777" w:rsidR="00E77A45" w:rsidRDefault="00E77A45"/>
    <w:p w14:paraId="0A3B9FAB" w14:textId="77777777" w:rsidR="00E77A45" w:rsidRDefault="00E77A45"/>
    <w:p w14:paraId="74A153A6" w14:textId="77777777" w:rsidR="00955E36" w:rsidRDefault="00955E36"/>
    <w:p w14:paraId="13E2CF30" w14:textId="77777777" w:rsidR="00955E36" w:rsidRDefault="00955E36"/>
    <w:p w14:paraId="3092106F" w14:textId="29302F42" w:rsidR="003F7CBD" w:rsidRPr="003F7CBD" w:rsidRDefault="00B20C60" w:rsidP="003F7CBD">
      <w:pPr>
        <w:pStyle w:val="Heading3"/>
      </w:pPr>
      <w:r>
        <w:lastRenderedPageBreak/>
        <w:t>Impact of data use on their business (include metrics such as sales increases, cost savings, increased utilization, change in churn rate, or whatever is appropriate for firm/industry</w:t>
      </w:r>
      <w:r w:rsidR="00E7305D" w:rsidRPr="003F7CBD">
        <w:rPr>
          <w:rStyle w:val="Heading3Char"/>
          <w:b/>
          <w:bCs/>
        </w:rPr>
        <w:t>.</w:t>
      </w:r>
    </w:p>
    <w:p w14:paraId="6E8D47E4" w14:textId="2780697F" w:rsidR="00C5686B" w:rsidRDefault="00C5686B"/>
    <w:p w14:paraId="3D0BEBCE" w14:textId="5A7B7016" w:rsidR="003F7CBD" w:rsidRPr="003F7CBD" w:rsidRDefault="00B20C60" w:rsidP="003F7CBD">
      <w:pPr>
        <w:pStyle w:val="Heading4"/>
      </w:pPr>
      <w:r>
        <w:t>How information derived from data collected is used for decision-making</w:t>
      </w:r>
      <w:r w:rsidR="00E7305D" w:rsidRPr="003F7CBD">
        <w:rPr>
          <w:rStyle w:val="Heading4Char"/>
          <w:b/>
          <w:bCs/>
          <w:i/>
          <w:iCs/>
        </w:rPr>
        <w:t>.</w:t>
      </w:r>
    </w:p>
    <w:p w14:paraId="044D7AE4" w14:textId="599CDA56" w:rsidR="003F7CBD" w:rsidRDefault="00B20C60" w:rsidP="003F7CBD">
      <w:pPr>
        <w:pStyle w:val="Heading5"/>
        <w:rPr>
          <w:rStyle w:val="Heading5Char"/>
          <w:i/>
          <w:iCs/>
        </w:rPr>
      </w:pPr>
      <w:r>
        <w:t>Plans for future development of data and information systems for use by management for decision-making</w:t>
      </w:r>
      <w:r w:rsidR="00345333" w:rsidRPr="003F7CBD">
        <w:rPr>
          <w:rStyle w:val="Heading5Char"/>
          <w:i/>
          <w:iCs/>
        </w:rPr>
        <w:t>.</w:t>
      </w:r>
    </w:p>
    <w:p w14:paraId="1479CB57" w14:textId="77777777" w:rsidR="00E77A45" w:rsidRDefault="00E77A45" w:rsidP="00E77A45">
      <w:r>
        <w:t>To keep customers engaged Netflix began using a 5-star system to predict what television shows and movies each customer would enjoy and recommending these titles. However, these models soon grew outdated as more information on customers became necessary and a simple 5-star estimation of a movie simply was not enough. Every time a user logs into Netflix they see a custom, personalized page generated with movies and TV shows. To do this use a group of algorithms including a personalized video ranker (PVR) to give recommendations for genres of movies, a top-n video ranker to give personal recommendations across all genres, and display movies that are popular in the short-term to show in the trending sections. These have helped Netflix to retain 93% of their customers compared to Hulu’s 64% and Amazon Primes 75% (Dixon, 2019). These algorithms have helped establish Netflix as the leading competitor in the industry, within 20 years they have grown their stock market value to more than $165 billion and have had over 112 Emmy nominations for their own created content (Taylor, 2018). However, Netflix had issues that they had to overcome to get to the point where they are now.</w:t>
      </w:r>
    </w:p>
    <w:p w14:paraId="7170EE7B" w14:textId="77777777" w:rsidR="00E77A45" w:rsidRPr="00E77A45" w:rsidRDefault="00E77A45" w:rsidP="00E77A45"/>
    <w:p w14:paraId="7B0FEB72" w14:textId="283F21C1" w:rsidR="00B20C60" w:rsidRPr="003F7CBD" w:rsidRDefault="00B20C60" w:rsidP="00B20C60">
      <w:pPr>
        <w:pStyle w:val="Heading4"/>
      </w:pPr>
      <w:r>
        <w:t>Summary</w:t>
      </w:r>
      <w:r w:rsidRPr="003F7CBD">
        <w:rPr>
          <w:rStyle w:val="Heading4Char"/>
          <w:b/>
          <w:bCs/>
          <w:i/>
          <w:iCs/>
        </w:rPr>
        <w:t>.</w:t>
      </w:r>
    </w:p>
    <w:p w14:paraId="6E7A2FFE" w14:textId="77777777" w:rsidR="00B20C60" w:rsidRDefault="00B20C60"/>
    <w:sdt>
      <w:sdtPr>
        <w:rPr>
          <w:rFonts w:asciiTheme="minorHAnsi" w:eastAsiaTheme="minorEastAsia" w:hAnsiTheme="minorHAnsi" w:cstheme="minorBidi"/>
        </w:rPr>
        <w:id w:val="-1096949615"/>
        <w:docPartObj>
          <w:docPartGallery w:val="Bibliographies"/>
          <w:docPartUnique/>
        </w:docPartObj>
      </w:sdtPr>
      <w:sdtEndPr/>
      <w:sdtContent>
        <w:p w14:paraId="5AF730BC" w14:textId="77777777" w:rsidR="00097169" w:rsidRDefault="00097169" w:rsidP="00097169">
          <w:pPr>
            <w:pStyle w:val="SectionTitle"/>
          </w:pPr>
          <w:r>
            <w:t>References</w:t>
          </w:r>
        </w:p>
        <w:sdt>
          <w:sdtPr>
            <w:id w:val="-573587230"/>
            <w:bibliography/>
          </w:sdtPr>
          <w:sdtEndPr/>
          <w:sdtContent>
            <w:p w14:paraId="58157E4D" w14:textId="52EEF791" w:rsidR="00097169" w:rsidRDefault="00296861" w:rsidP="00097169">
              <w:pPr>
                <w:pStyle w:val="Bibliography"/>
                <w:rPr>
                  <w:noProof/>
                </w:rPr>
              </w:pPr>
              <w:r>
                <w:t xml:space="preserve">Gomez-Uribe, C., &amp; Hunt, N. (2015). The Netflix Recommender System: Algorithms, Business Value, and Innovation. </w:t>
              </w:r>
              <w:r>
                <w:rPr>
                  <w:i/>
                  <w:iCs/>
                </w:rPr>
                <w:t>ACM Transactions on Management Information Systems (TMIS),</w:t>
              </w:r>
              <w:r>
                <w:t xml:space="preserve"> </w:t>
              </w:r>
              <w:r>
                <w:rPr>
                  <w:i/>
                  <w:iCs/>
                </w:rPr>
                <w:t>6</w:t>
              </w:r>
              <w:r>
                <w:t>(4), 1-19.</w:t>
              </w:r>
            </w:p>
            <w:p w14:paraId="757979B1" w14:textId="6429D4FD" w:rsidR="00593A0F" w:rsidRPr="00593A0F" w:rsidRDefault="00593A0F" w:rsidP="00593A0F">
              <w:pPr>
                <w:pStyle w:val="NormalWeb"/>
                <w:ind w:left="567" w:hanging="567"/>
                <w:rPr>
                  <w:rFonts w:eastAsia="Times New Roman"/>
                  <w:color w:val="auto"/>
                  <w:lang w:eastAsia="en-US"/>
                </w:rPr>
              </w:pPr>
              <w:r w:rsidRPr="00593A0F">
                <w:rPr>
                  <w:rFonts w:eastAsia="Times New Roman"/>
                  <w:color w:val="auto"/>
                  <w:lang w:eastAsia="en-US"/>
                </w:rPr>
                <w:t>Taylor, B. (2018, July 18). Everything I Know About Business I Learned from Netflix. Retrieved July 04, 2020, from https://hbr.org/2018/07/to-see-the-future-of-competition-look-at-netflix</w:t>
              </w:r>
            </w:p>
            <w:p w14:paraId="6EE80989" w14:textId="11818C5D" w:rsidR="00E674A6" w:rsidRDefault="00E674A6" w:rsidP="00E674A6">
              <w:pPr>
                <w:pStyle w:val="NormalWeb"/>
                <w:ind w:left="567" w:hanging="567"/>
                <w:rPr>
                  <w:rFonts w:eastAsia="Times New Roman"/>
                  <w:color w:val="auto"/>
                  <w:lang w:eastAsia="en-US"/>
                </w:rPr>
              </w:pPr>
              <w:r w:rsidRPr="00E674A6">
                <w:rPr>
                  <w:rFonts w:eastAsia="Times New Roman"/>
                  <w:color w:val="auto"/>
                  <w:lang w:eastAsia="en-US"/>
                </w:rPr>
                <w:t xml:space="preserve">Dixon, M. (2019, October 18). How Netflix used big data and analytics to generate billions. Retrieved July 04, 2020, from </w:t>
              </w:r>
              <w:hyperlink r:id="rId9" w:history="1">
                <w:r w:rsidR="003265E3" w:rsidRPr="00E674A6">
                  <w:rPr>
                    <w:rStyle w:val="Hyperlink"/>
                    <w:rFonts w:eastAsia="Times New Roman"/>
                    <w:lang w:eastAsia="en-US"/>
                  </w:rPr>
                  <w:t>https://seleritysas.com/blog/2019/04/05/how-netflix-used-big-data-and-analytics-to-generate-billions/</w:t>
                </w:r>
              </w:hyperlink>
            </w:p>
            <w:p w14:paraId="37071293" w14:textId="09FF3DF6" w:rsidR="003265E3" w:rsidRDefault="003265E3" w:rsidP="003265E3">
              <w:pPr>
                <w:pStyle w:val="NormalWeb"/>
                <w:ind w:left="567" w:hanging="567"/>
                <w:rPr>
                  <w:rFonts w:eastAsia="Times New Roman"/>
                  <w:color w:val="auto"/>
                  <w:lang w:eastAsia="en-US"/>
                </w:rPr>
              </w:pPr>
              <w:r w:rsidRPr="003265E3">
                <w:rPr>
                  <w:rFonts w:eastAsia="Times New Roman"/>
                  <w:color w:val="auto"/>
                  <w:lang w:eastAsia="en-US"/>
                </w:rPr>
                <w:t xml:space="preserve">Why big data is changing TV. (2016, May). Television Magazine. Retrieved July 3, 2020, from </w:t>
              </w:r>
              <w:hyperlink r:id="rId10" w:history="1">
                <w:r w:rsidRPr="003265E3">
                  <w:rPr>
                    <w:rStyle w:val="Hyperlink"/>
                    <w:rFonts w:eastAsia="Times New Roman"/>
                    <w:lang w:eastAsia="en-US"/>
                  </w:rPr>
                  <w:t>https://rts.org.uk/article/why-big-data-changing-tv</w:t>
                </w:r>
              </w:hyperlink>
            </w:p>
            <w:p w14:paraId="133666FA" w14:textId="77777777" w:rsidR="003265E3" w:rsidRPr="003265E3" w:rsidRDefault="003265E3" w:rsidP="003265E3">
              <w:pPr>
                <w:pStyle w:val="NormalWeb"/>
                <w:ind w:left="567" w:hanging="567"/>
                <w:rPr>
                  <w:rFonts w:eastAsia="Times New Roman"/>
                  <w:color w:val="auto"/>
                  <w:lang w:eastAsia="en-US"/>
                </w:rPr>
              </w:pPr>
            </w:p>
            <w:p w14:paraId="1FF2590B" w14:textId="77777777" w:rsidR="003265E3" w:rsidRPr="00E674A6" w:rsidRDefault="003265E3" w:rsidP="00E674A6">
              <w:pPr>
                <w:pStyle w:val="NormalWeb"/>
                <w:ind w:left="567" w:hanging="567"/>
                <w:rPr>
                  <w:rFonts w:eastAsia="Times New Roman"/>
                  <w:color w:val="auto"/>
                  <w:lang w:eastAsia="en-US"/>
                </w:rPr>
              </w:pPr>
            </w:p>
            <w:p w14:paraId="4B9B404A" w14:textId="2D926498" w:rsidR="00097169" w:rsidRDefault="00097169" w:rsidP="00097169">
              <w:pPr>
                <w:pStyle w:val="Bibliography"/>
              </w:pPr>
            </w:p>
            <w:p w14:paraId="1DFE3B70" w14:textId="77777777" w:rsidR="00097169" w:rsidRDefault="00546F6C"/>
          </w:sdtContent>
        </w:sdt>
      </w:sdtContent>
    </w:sdt>
    <w:p w14:paraId="1CBD897F" w14:textId="45445FCB" w:rsidR="0061747E" w:rsidRPr="0061747E" w:rsidRDefault="0061747E" w:rsidP="0061747E"/>
    <w:p w14:paraId="2E508436" w14:textId="77777777" w:rsidR="004D6B86" w:rsidRDefault="00345333">
      <w:pPr>
        <w:pStyle w:val="SectionTitle"/>
      </w:pPr>
      <w:r>
        <w:lastRenderedPageBreak/>
        <w:t>Tables</w:t>
      </w:r>
    </w:p>
    <w:p w14:paraId="61ECD27F" w14:textId="77777777" w:rsidR="004D6B86" w:rsidRDefault="00345333">
      <w:pPr>
        <w:pStyle w:val="NoSpacing"/>
      </w:pPr>
      <w:r>
        <w:t>Table 1</w:t>
      </w:r>
    </w:p>
    <w:sdt>
      <w:sdtPr>
        <w:alias w:val="Enter table title:"/>
        <w:tag w:val="Enter table title:"/>
        <w:id w:val="189722865"/>
        <w:placeholder>
          <w:docPart w:val="3B550D307F1145728B19B4285B5067DD"/>
        </w:placeholder>
        <w:temporary/>
        <w:showingPlcHdr/>
        <w15:appearance w15:val="hidden"/>
      </w:sdtPr>
      <w:sdtEndPr/>
      <w:sdtContent>
        <w:p w14:paraId="55544BE5" w14:textId="77777777" w:rsidR="004D6B86" w:rsidRPr="0061747E" w:rsidRDefault="0061747E">
          <w:pPr>
            <w:pStyle w:val="NoSpacing"/>
          </w:pPr>
          <w:r>
            <w:rPr>
              <w:rStyle w:val="Emphasis"/>
            </w:rPr>
            <w:t>Table Title</w:t>
          </w:r>
        </w:p>
      </w:sdtContent>
    </w:sdt>
    <w:tbl>
      <w:tblPr>
        <w:tblStyle w:val="APAReport"/>
        <w:tblW w:w="5000" w:type="pct"/>
        <w:tblLook w:val="04A0" w:firstRow="1" w:lastRow="0" w:firstColumn="1" w:lastColumn="0" w:noHBand="0" w:noVBand="1"/>
        <w:tblDescription w:val="Content table"/>
      </w:tblPr>
      <w:tblGrid>
        <w:gridCol w:w="1874"/>
        <w:gridCol w:w="1872"/>
        <w:gridCol w:w="1872"/>
        <w:gridCol w:w="1872"/>
        <w:gridCol w:w="1870"/>
      </w:tblGrid>
      <w:tr w:rsidR="004D6B86" w:rsidRPr="003F7CBD" w14:paraId="46303575" w14:textId="77777777" w:rsidTr="003F7CBD">
        <w:trPr>
          <w:cnfStyle w:val="100000000000" w:firstRow="1" w:lastRow="0" w:firstColumn="0" w:lastColumn="0" w:oddVBand="0" w:evenVBand="0" w:oddHBand="0" w:evenHBand="0" w:firstRowFirstColumn="0" w:firstRowLastColumn="0" w:lastRowFirstColumn="0" w:lastRowLastColumn="0"/>
          <w:tblHeader/>
        </w:trPr>
        <w:sdt>
          <w:sdtPr>
            <w:alias w:val="Enter column heading:"/>
            <w:tag w:val="Enter column heading:"/>
            <w:id w:val="1432168878"/>
            <w:placeholder>
              <w:docPart w:val="19225C33C4E24A7187C1C7E7EF3DC346"/>
            </w:placeholder>
            <w:temporary/>
            <w:showingPlcHdr/>
            <w15:appearance w15:val="hidden"/>
          </w:sdtPr>
          <w:sdtEndPr/>
          <w:sdtContent>
            <w:tc>
              <w:tcPr>
                <w:tcW w:w="1001" w:type="pct"/>
              </w:tcPr>
              <w:p w14:paraId="1DF07067" w14:textId="77777777" w:rsidR="004D6B86" w:rsidRPr="003F7CBD" w:rsidRDefault="000217F5" w:rsidP="003F7CBD">
                <w:r w:rsidRPr="003F7CBD">
                  <w:t>Column Head</w:t>
                </w:r>
              </w:p>
            </w:tc>
          </w:sdtContent>
        </w:sdt>
        <w:sdt>
          <w:sdtPr>
            <w:alias w:val="Enter column heading:"/>
            <w:tag w:val="Enter column heading:"/>
            <w:id w:val="-1276717647"/>
            <w:placeholder>
              <w:docPart w:val="44B93C52BCDA42D1B4F890E5179ECACD"/>
            </w:placeholder>
            <w:temporary/>
            <w:showingPlcHdr/>
            <w15:appearance w15:val="hidden"/>
          </w:sdtPr>
          <w:sdtEndPr/>
          <w:sdtContent>
            <w:tc>
              <w:tcPr>
                <w:tcW w:w="1000" w:type="pct"/>
              </w:tcPr>
              <w:p w14:paraId="2C14DB96" w14:textId="77777777" w:rsidR="004D6B86" w:rsidRPr="003F7CBD" w:rsidRDefault="000217F5" w:rsidP="003F7CBD">
                <w:r w:rsidRPr="003F7CBD">
                  <w:t>Column Head</w:t>
                </w:r>
              </w:p>
            </w:tc>
          </w:sdtContent>
        </w:sdt>
        <w:sdt>
          <w:sdtPr>
            <w:alias w:val="Enter column heading:"/>
            <w:tag w:val="Enter column heading:"/>
            <w:id w:val="1625803293"/>
            <w:placeholder>
              <w:docPart w:val="2D325DB0ADB84A9FBCAFB69186FE8C4C"/>
            </w:placeholder>
            <w:temporary/>
            <w:showingPlcHdr/>
            <w15:appearance w15:val="hidden"/>
          </w:sdtPr>
          <w:sdtEndPr/>
          <w:sdtContent>
            <w:tc>
              <w:tcPr>
                <w:tcW w:w="1000" w:type="pct"/>
              </w:tcPr>
              <w:p w14:paraId="3738DDDD" w14:textId="77777777" w:rsidR="004D6B86" w:rsidRPr="003F7CBD" w:rsidRDefault="000217F5" w:rsidP="003F7CBD">
                <w:r w:rsidRPr="003F7CBD">
                  <w:t>Column Head</w:t>
                </w:r>
              </w:p>
            </w:tc>
          </w:sdtContent>
        </w:sdt>
        <w:sdt>
          <w:sdtPr>
            <w:alias w:val="Enter column heading:"/>
            <w:tag w:val="Enter column heading:"/>
            <w:id w:val="-785037230"/>
            <w:placeholder>
              <w:docPart w:val="7BE164A470B54AFBA2D72A5EF4822759"/>
            </w:placeholder>
            <w:temporary/>
            <w:showingPlcHdr/>
            <w15:appearance w15:val="hidden"/>
          </w:sdtPr>
          <w:sdtEndPr/>
          <w:sdtContent>
            <w:tc>
              <w:tcPr>
                <w:tcW w:w="1000" w:type="pct"/>
              </w:tcPr>
              <w:p w14:paraId="1BA42EFE" w14:textId="77777777" w:rsidR="004D6B86" w:rsidRPr="003F7CBD" w:rsidRDefault="000217F5" w:rsidP="003F7CBD">
                <w:r w:rsidRPr="003F7CBD">
                  <w:t>Column Head</w:t>
                </w:r>
              </w:p>
            </w:tc>
          </w:sdtContent>
        </w:sdt>
        <w:sdt>
          <w:sdtPr>
            <w:alias w:val="Enter column heading:"/>
            <w:tag w:val="Enter column heading:"/>
            <w:id w:val="1625421796"/>
            <w:placeholder>
              <w:docPart w:val="39BEF813220A41B9A67EFE5DDDF2CD60"/>
            </w:placeholder>
            <w:temporary/>
            <w:showingPlcHdr/>
            <w15:appearance w15:val="hidden"/>
          </w:sdtPr>
          <w:sdtEndPr/>
          <w:sdtContent>
            <w:tc>
              <w:tcPr>
                <w:tcW w:w="999" w:type="pct"/>
              </w:tcPr>
              <w:p w14:paraId="04AB9999" w14:textId="77777777" w:rsidR="004D6B86" w:rsidRPr="003F7CBD" w:rsidRDefault="000217F5" w:rsidP="003F7CBD">
                <w:r w:rsidRPr="003F7CBD">
                  <w:t>Column Head</w:t>
                </w:r>
              </w:p>
            </w:tc>
          </w:sdtContent>
        </w:sdt>
      </w:tr>
      <w:tr w:rsidR="004D6B86" w:rsidRPr="003F7CBD" w14:paraId="63997E79" w14:textId="77777777" w:rsidTr="003F7CBD">
        <w:sdt>
          <w:sdtPr>
            <w:alias w:val="Enter row heading:"/>
            <w:tag w:val="Enter row heading:"/>
            <w:id w:val="-776103256"/>
            <w:placeholder>
              <w:docPart w:val="CB928223030049A59B8B66CFB33BC3D0"/>
            </w:placeholder>
            <w:temporary/>
            <w:showingPlcHdr/>
            <w15:appearance w15:val="hidden"/>
          </w:sdtPr>
          <w:sdtEndPr/>
          <w:sdtContent>
            <w:tc>
              <w:tcPr>
                <w:tcW w:w="1001" w:type="pct"/>
              </w:tcPr>
              <w:p w14:paraId="427FB028" w14:textId="77777777" w:rsidR="004D6B86" w:rsidRPr="003F7CBD" w:rsidRDefault="000217F5" w:rsidP="003F7CBD">
                <w:r w:rsidRPr="003F7CBD">
                  <w:t>Row Head</w:t>
                </w:r>
              </w:p>
            </w:tc>
          </w:sdtContent>
        </w:sdt>
        <w:sdt>
          <w:sdtPr>
            <w:alias w:val="Enter table content:"/>
            <w:tag w:val="Enter table content:"/>
            <w:id w:val="-807554352"/>
            <w:placeholder>
              <w:docPart w:val="E6F3FE688A8B45089CA112249219B0F0"/>
            </w:placeholder>
            <w:temporary/>
            <w:showingPlcHdr/>
            <w15:appearance w15:val="hidden"/>
          </w:sdtPr>
          <w:sdtEndPr/>
          <w:sdtContent>
            <w:tc>
              <w:tcPr>
                <w:tcW w:w="1000" w:type="pct"/>
              </w:tcPr>
              <w:p w14:paraId="3795C287" w14:textId="77777777" w:rsidR="004D6B86" w:rsidRPr="003F7CBD" w:rsidRDefault="000217F5" w:rsidP="003F7CBD">
                <w:r w:rsidRPr="003F7CBD">
                  <w:t>123</w:t>
                </w:r>
              </w:p>
            </w:tc>
          </w:sdtContent>
        </w:sdt>
        <w:sdt>
          <w:sdtPr>
            <w:alias w:val="Enter table content:"/>
            <w:tag w:val="Enter table content:"/>
            <w:id w:val="280231353"/>
            <w:placeholder>
              <w:docPart w:val="73B76E09BB2A4B87905D87600C2AA7B0"/>
            </w:placeholder>
            <w:temporary/>
            <w:showingPlcHdr/>
            <w15:appearance w15:val="hidden"/>
          </w:sdtPr>
          <w:sdtEndPr/>
          <w:sdtContent>
            <w:tc>
              <w:tcPr>
                <w:tcW w:w="1000" w:type="pct"/>
              </w:tcPr>
              <w:p w14:paraId="07548046" w14:textId="77777777" w:rsidR="004D6B86" w:rsidRPr="003F7CBD" w:rsidRDefault="000217F5" w:rsidP="003F7CBD">
                <w:r w:rsidRPr="003F7CBD">
                  <w:t>123</w:t>
                </w:r>
              </w:p>
            </w:tc>
          </w:sdtContent>
        </w:sdt>
        <w:sdt>
          <w:sdtPr>
            <w:alias w:val="Enter table content:"/>
            <w:tag w:val="Enter table content:"/>
            <w:id w:val="1112399134"/>
            <w:placeholder>
              <w:docPart w:val="C54E03E4D7D74E848D2390B2D0C650D3"/>
            </w:placeholder>
            <w:temporary/>
            <w:showingPlcHdr/>
            <w15:appearance w15:val="hidden"/>
          </w:sdtPr>
          <w:sdtEndPr/>
          <w:sdtContent>
            <w:tc>
              <w:tcPr>
                <w:tcW w:w="1000" w:type="pct"/>
              </w:tcPr>
              <w:p w14:paraId="4FC9BEFE" w14:textId="77777777" w:rsidR="004D6B86" w:rsidRPr="003F7CBD" w:rsidRDefault="000217F5" w:rsidP="003F7CBD">
                <w:r w:rsidRPr="003F7CBD">
                  <w:t>123</w:t>
                </w:r>
              </w:p>
            </w:tc>
          </w:sdtContent>
        </w:sdt>
        <w:sdt>
          <w:sdtPr>
            <w:alias w:val="Enter table content:"/>
            <w:tag w:val="Enter table content:"/>
            <w:id w:val="657579400"/>
            <w:placeholder>
              <w:docPart w:val="62640B023E2442D8B361BD58F11C964E"/>
            </w:placeholder>
            <w:temporary/>
            <w:showingPlcHdr/>
            <w15:appearance w15:val="hidden"/>
          </w:sdtPr>
          <w:sdtEndPr/>
          <w:sdtContent>
            <w:tc>
              <w:tcPr>
                <w:tcW w:w="999" w:type="pct"/>
              </w:tcPr>
              <w:p w14:paraId="09B0EDA5" w14:textId="77777777" w:rsidR="004D6B86" w:rsidRPr="003F7CBD" w:rsidRDefault="000217F5" w:rsidP="003F7CBD">
                <w:r w:rsidRPr="003F7CBD">
                  <w:t>123</w:t>
                </w:r>
              </w:p>
            </w:tc>
          </w:sdtContent>
        </w:sdt>
      </w:tr>
      <w:tr w:rsidR="004D6B86" w:rsidRPr="003F7CBD" w14:paraId="46078853" w14:textId="77777777" w:rsidTr="003F7CBD">
        <w:sdt>
          <w:sdtPr>
            <w:alias w:val="Enter row heading:"/>
            <w:tag w:val="Enter row heading:"/>
            <w:id w:val="1647709309"/>
            <w:placeholder>
              <w:docPart w:val="9374BF8775B94A2D9CB59ACF4D9AD483"/>
            </w:placeholder>
            <w:temporary/>
            <w:showingPlcHdr/>
            <w15:appearance w15:val="hidden"/>
          </w:sdtPr>
          <w:sdtEndPr/>
          <w:sdtContent>
            <w:tc>
              <w:tcPr>
                <w:tcW w:w="1001" w:type="pct"/>
              </w:tcPr>
              <w:p w14:paraId="1295D641" w14:textId="77777777" w:rsidR="004D6B86" w:rsidRPr="003F7CBD" w:rsidRDefault="000217F5" w:rsidP="003F7CBD">
                <w:r w:rsidRPr="003F7CBD">
                  <w:t>Row Head</w:t>
                </w:r>
              </w:p>
            </w:tc>
          </w:sdtContent>
        </w:sdt>
        <w:sdt>
          <w:sdtPr>
            <w:alias w:val="Enter table content:"/>
            <w:tag w:val="Enter table content:"/>
            <w:id w:val="318473272"/>
            <w:placeholder>
              <w:docPart w:val="EB7893D7FF2746D29E1C807BB946178F"/>
            </w:placeholder>
            <w:temporary/>
            <w:showingPlcHdr/>
            <w15:appearance w15:val="hidden"/>
          </w:sdtPr>
          <w:sdtEndPr/>
          <w:sdtContent>
            <w:tc>
              <w:tcPr>
                <w:tcW w:w="1000" w:type="pct"/>
              </w:tcPr>
              <w:p w14:paraId="19493D7A" w14:textId="77777777" w:rsidR="004D6B86" w:rsidRPr="003F7CBD" w:rsidRDefault="000217F5" w:rsidP="003F7CBD">
                <w:r w:rsidRPr="003F7CBD">
                  <w:t>456</w:t>
                </w:r>
              </w:p>
            </w:tc>
          </w:sdtContent>
        </w:sdt>
        <w:sdt>
          <w:sdtPr>
            <w:alias w:val="Enter table content:"/>
            <w:tag w:val="Enter table content:"/>
            <w:id w:val="692734143"/>
            <w:placeholder>
              <w:docPart w:val="6B42EAE971DA44EF925CFAB502B46C89"/>
            </w:placeholder>
            <w:temporary/>
            <w:showingPlcHdr/>
            <w15:appearance w15:val="hidden"/>
          </w:sdtPr>
          <w:sdtEndPr/>
          <w:sdtContent>
            <w:tc>
              <w:tcPr>
                <w:tcW w:w="1000" w:type="pct"/>
              </w:tcPr>
              <w:p w14:paraId="29C83E33" w14:textId="77777777" w:rsidR="004D6B86" w:rsidRPr="003F7CBD" w:rsidRDefault="000217F5" w:rsidP="003F7CBD">
                <w:r w:rsidRPr="003F7CBD">
                  <w:t>456</w:t>
                </w:r>
              </w:p>
            </w:tc>
          </w:sdtContent>
        </w:sdt>
        <w:sdt>
          <w:sdtPr>
            <w:alias w:val="Enter table content:"/>
            <w:tag w:val="Enter table content:"/>
            <w:id w:val="-741952228"/>
            <w:placeholder>
              <w:docPart w:val="EBC66B21210645DEBA6E70C50BBEA750"/>
            </w:placeholder>
            <w:temporary/>
            <w:showingPlcHdr/>
            <w15:appearance w15:val="hidden"/>
          </w:sdtPr>
          <w:sdtEndPr/>
          <w:sdtContent>
            <w:tc>
              <w:tcPr>
                <w:tcW w:w="1000" w:type="pct"/>
              </w:tcPr>
              <w:p w14:paraId="0206EBF2" w14:textId="77777777" w:rsidR="004D6B86" w:rsidRPr="003F7CBD" w:rsidRDefault="000217F5" w:rsidP="003F7CBD">
                <w:r w:rsidRPr="003F7CBD">
                  <w:t>456</w:t>
                </w:r>
              </w:p>
            </w:tc>
          </w:sdtContent>
        </w:sdt>
        <w:sdt>
          <w:sdtPr>
            <w:alias w:val="Enter table content:"/>
            <w:tag w:val="Enter table content:"/>
            <w:id w:val="-1942911871"/>
            <w:placeholder>
              <w:docPart w:val="363CAB2C8336465E88D55D13ACCC022F"/>
            </w:placeholder>
            <w:temporary/>
            <w:showingPlcHdr/>
            <w15:appearance w15:val="hidden"/>
          </w:sdtPr>
          <w:sdtEndPr/>
          <w:sdtContent>
            <w:tc>
              <w:tcPr>
                <w:tcW w:w="999" w:type="pct"/>
              </w:tcPr>
              <w:p w14:paraId="5E9645FB" w14:textId="77777777" w:rsidR="004D6B86" w:rsidRPr="003F7CBD" w:rsidRDefault="000217F5" w:rsidP="003F7CBD">
                <w:r w:rsidRPr="003F7CBD">
                  <w:t>456</w:t>
                </w:r>
              </w:p>
            </w:tc>
          </w:sdtContent>
        </w:sdt>
      </w:tr>
      <w:tr w:rsidR="004D6B86" w:rsidRPr="003F7CBD" w14:paraId="53276DCD" w14:textId="77777777" w:rsidTr="003F7CBD">
        <w:sdt>
          <w:sdtPr>
            <w:alias w:val="Enter row heading:"/>
            <w:tag w:val="Enter row heading:"/>
            <w:id w:val="-140496545"/>
            <w:placeholder>
              <w:docPart w:val="4F63292690FD4BFDB10494872C84C2F9"/>
            </w:placeholder>
            <w:temporary/>
            <w:showingPlcHdr/>
            <w15:appearance w15:val="hidden"/>
          </w:sdtPr>
          <w:sdtEndPr/>
          <w:sdtContent>
            <w:tc>
              <w:tcPr>
                <w:tcW w:w="1001" w:type="pct"/>
              </w:tcPr>
              <w:p w14:paraId="2A05B657" w14:textId="77777777" w:rsidR="004D6B86" w:rsidRPr="003F7CBD" w:rsidRDefault="000217F5" w:rsidP="003F7CBD">
                <w:r w:rsidRPr="003F7CBD">
                  <w:t>Row Head</w:t>
                </w:r>
              </w:p>
            </w:tc>
          </w:sdtContent>
        </w:sdt>
        <w:sdt>
          <w:sdtPr>
            <w:alias w:val="Enter table content:"/>
            <w:tag w:val="Enter table content:"/>
            <w:id w:val="-1788885857"/>
            <w:placeholder>
              <w:docPart w:val="309E86195B0446CDBAE1D4280623A1D4"/>
            </w:placeholder>
            <w:temporary/>
            <w:showingPlcHdr/>
            <w15:appearance w15:val="hidden"/>
          </w:sdtPr>
          <w:sdtEndPr/>
          <w:sdtContent>
            <w:tc>
              <w:tcPr>
                <w:tcW w:w="1000" w:type="pct"/>
              </w:tcPr>
              <w:p w14:paraId="3830E772" w14:textId="77777777" w:rsidR="004D6B86" w:rsidRPr="003F7CBD" w:rsidRDefault="001664A2" w:rsidP="003F7CBD">
                <w:r w:rsidRPr="003F7CBD">
                  <w:t>789</w:t>
                </w:r>
              </w:p>
            </w:tc>
          </w:sdtContent>
        </w:sdt>
        <w:sdt>
          <w:sdtPr>
            <w:alias w:val="Enter table content:"/>
            <w:tag w:val="Enter table content:"/>
            <w:id w:val="43103909"/>
            <w:placeholder>
              <w:docPart w:val="1CC934548B534FF9977D32E5A2B7DF4D"/>
            </w:placeholder>
            <w:temporary/>
            <w:showingPlcHdr/>
            <w15:appearance w15:val="hidden"/>
          </w:sdtPr>
          <w:sdtEndPr/>
          <w:sdtContent>
            <w:tc>
              <w:tcPr>
                <w:tcW w:w="1000" w:type="pct"/>
              </w:tcPr>
              <w:p w14:paraId="472BD0F6" w14:textId="77777777" w:rsidR="004D6B86" w:rsidRPr="003F7CBD" w:rsidRDefault="001664A2" w:rsidP="003F7CBD">
                <w:r w:rsidRPr="003F7CBD">
                  <w:t>789</w:t>
                </w:r>
              </w:p>
            </w:tc>
          </w:sdtContent>
        </w:sdt>
        <w:sdt>
          <w:sdtPr>
            <w:alias w:val="Enter table content:"/>
            <w:tag w:val="Enter table content:"/>
            <w:id w:val="1629900970"/>
            <w:placeholder>
              <w:docPart w:val="01AEA0D7E2EC4A0782FA93DB9B6BEBFA"/>
            </w:placeholder>
            <w:temporary/>
            <w:showingPlcHdr/>
            <w15:appearance w15:val="hidden"/>
          </w:sdtPr>
          <w:sdtEndPr/>
          <w:sdtContent>
            <w:tc>
              <w:tcPr>
                <w:tcW w:w="1000" w:type="pct"/>
              </w:tcPr>
              <w:p w14:paraId="76FC5152" w14:textId="77777777" w:rsidR="004D6B86" w:rsidRPr="003F7CBD" w:rsidRDefault="001664A2" w:rsidP="003F7CBD">
                <w:r w:rsidRPr="003F7CBD">
                  <w:t>789</w:t>
                </w:r>
              </w:p>
            </w:tc>
          </w:sdtContent>
        </w:sdt>
        <w:sdt>
          <w:sdtPr>
            <w:alias w:val="Enter table content:"/>
            <w:tag w:val="Enter table content:"/>
            <w:id w:val="1352995704"/>
            <w:placeholder>
              <w:docPart w:val="E7D8A4001DE046F6BFC7B14A3633B5BB"/>
            </w:placeholder>
            <w:temporary/>
            <w:showingPlcHdr/>
            <w15:appearance w15:val="hidden"/>
          </w:sdtPr>
          <w:sdtEndPr/>
          <w:sdtContent>
            <w:tc>
              <w:tcPr>
                <w:tcW w:w="999" w:type="pct"/>
              </w:tcPr>
              <w:p w14:paraId="48C89C77" w14:textId="77777777" w:rsidR="004D6B86" w:rsidRPr="003F7CBD" w:rsidRDefault="001664A2" w:rsidP="003F7CBD">
                <w:r w:rsidRPr="003F7CBD">
                  <w:t>789</w:t>
                </w:r>
              </w:p>
            </w:tc>
          </w:sdtContent>
        </w:sdt>
      </w:tr>
      <w:tr w:rsidR="004D6B86" w:rsidRPr="003F7CBD" w14:paraId="1F47339F" w14:textId="77777777" w:rsidTr="003F7CBD">
        <w:sdt>
          <w:sdtPr>
            <w:alias w:val="Enter row heading:"/>
            <w:tag w:val="Enter row heading:"/>
            <w:id w:val="-507442647"/>
            <w:placeholder>
              <w:docPart w:val="2BF90E7C5B8C46AFB535D02C982C1940"/>
            </w:placeholder>
            <w:temporary/>
            <w:showingPlcHdr/>
            <w15:appearance w15:val="hidden"/>
          </w:sdtPr>
          <w:sdtEndPr/>
          <w:sdtContent>
            <w:tc>
              <w:tcPr>
                <w:tcW w:w="1001" w:type="pct"/>
              </w:tcPr>
              <w:p w14:paraId="2AAC32E2" w14:textId="77777777" w:rsidR="004D6B86" w:rsidRPr="003F7CBD" w:rsidRDefault="000217F5" w:rsidP="003F7CBD">
                <w:r w:rsidRPr="003F7CBD">
                  <w:t>Row Head</w:t>
                </w:r>
              </w:p>
            </w:tc>
          </w:sdtContent>
        </w:sdt>
        <w:sdt>
          <w:sdtPr>
            <w:alias w:val="Enter table content:"/>
            <w:tag w:val="Enter table content:"/>
            <w:id w:val="-2032324542"/>
            <w:placeholder>
              <w:docPart w:val="2E55456B4AC34BDCB1DB268C29AC05D5"/>
            </w:placeholder>
            <w:temporary/>
            <w:showingPlcHdr/>
            <w15:appearance w15:val="hidden"/>
          </w:sdtPr>
          <w:sdtEndPr/>
          <w:sdtContent>
            <w:tc>
              <w:tcPr>
                <w:tcW w:w="1000" w:type="pct"/>
              </w:tcPr>
              <w:p w14:paraId="2B28C0AD" w14:textId="77777777" w:rsidR="004D6B86" w:rsidRPr="003F7CBD" w:rsidRDefault="001664A2" w:rsidP="003F7CBD">
                <w:r w:rsidRPr="003F7CBD">
                  <w:t>123</w:t>
                </w:r>
              </w:p>
            </w:tc>
          </w:sdtContent>
        </w:sdt>
        <w:sdt>
          <w:sdtPr>
            <w:alias w:val="Enter table content:"/>
            <w:tag w:val="Enter table content:"/>
            <w:id w:val="79960624"/>
            <w:placeholder>
              <w:docPart w:val="27B0258A5E4041C39B18773B5162FB06"/>
            </w:placeholder>
            <w:temporary/>
            <w:showingPlcHdr/>
            <w15:appearance w15:val="hidden"/>
          </w:sdtPr>
          <w:sdtEndPr/>
          <w:sdtContent>
            <w:tc>
              <w:tcPr>
                <w:tcW w:w="1000" w:type="pct"/>
              </w:tcPr>
              <w:p w14:paraId="557465A4" w14:textId="77777777" w:rsidR="004D6B86" w:rsidRPr="003F7CBD" w:rsidRDefault="001664A2" w:rsidP="003F7CBD">
                <w:r w:rsidRPr="003F7CBD">
                  <w:t>123</w:t>
                </w:r>
              </w:p>
            </w:tc>
          </w:sdtContent>
        </w:sdt>
        <w:sdt>
          <w:sdtPr>
            <w:alias w:val="Enter table content:"/>
            <w:tag w:val="Enter table content:"/>
            <w:id w:val="1841045655"/>
            <w:placeholder>
              <w:docPart w:val="39F1F551AB6B466080FB2BE104E8D645"/>
            </w:placeholder>
            <w:temporary/>
            <w:showingPlcHdr/>
            <w15:appearance w15:val="hidden"/>
          </w:sdtPr>
          <w:sdtEndPr/>
          <w:sdtContent>
            <w:tc>
              <w:tcPr>
                <w:tcW w:w="1000" w:type="pct"/>
              </w:tcPr>
              <w:p w14:paraId="6D6C38A4" w14:textId="77777777" w:rsidR="004D6B86" w:rsidRPr="003F7CBD" w:rsidRDefault="001664A2" w:rsidP="003F7CBD">
                <w:r w:rsidRPr="003F7CBD">
                  <w:t>123</w:t>
                </w:r>
              </w:p>
            </w:tc>
          </w:sdtContent>
        </w:sdt>
        <w:sdt>
          <w:sdtPr>
            <w:alias w:val="Enter table content:"/>
            <w:tag w:val="Enter table content:"/>
            <w:id w:val="-1718190026"/>
            <w:placeholder>
              <w:docPart w:val="362F1EEBA5FB401D8C5C57F82B6AD144"/>
            </w:placeholder>
            <w:temporary/>
            <w:showingPlcHdr/>
            <w15:appearance w15:val="hidden"/>
          </w:sdtPr>
          <w:sdtEndPr/>
          <w:sdtContent>
            <w:tc>
              <w:tcPr>
                <w:tcW w:w="999" w:type="pct"/>
              </w:tcPr>
              <w:p w14:paraId="6BC5D347" w14:textId="77777777" w:rsidR="004D6B86" w:rsidRPr="003F7CBD" w:rsidRDefault="001664A2" w:rsidP="003F7CBD">
                <w:r w:rsidRPr="003F7CBD">
                  <w:t>123</w:t>
                </w:r>
              </w:p>
            </w:tc>
          </w:sdtContent>
        </w:sdt>
      </w:tr>
      <w:tr w:rsidR="004D6B86" w:rsidRPr="003F7CBD" w14:paraId="184F9DDE" w14:textId="77777777" w:rsidTr="003F7CBD">
        <w:sdt>
          <w:sdtPr>
            <w:alias w:val="Enter row heading:"/>
            <w:tag w:val="Enter row heading:"/>
            <w:id w:val="-1752881268"/>
            <w:placeholder>
              <w:docPart w:val="CC6CA1D6C4684E85BDCFC005D313B351"/>
            </w:placeholder>
            <w:temporary/>
            <w:showingPlcHdr/>
            <w15:appearance w15:val="hidden"/>
          </w:sdtPr>
          <w:sdtEndPr/>
          <w:sdtContent>
            <w:tc>
              <w:tcPr>
                <w:tcW w:w="1001" w:type="pct"/>
              </w:tcPr>
              <w:p w14:paraId="099412BD" w14:textId="77777777" w:rsidR="004D6B86" w:rsidRPr="003F7CBD" w:rsidRDefault="000217F5" w:rsidP="003F7CBD">
                <w:r w:rsidRPr="003F7CBD">
                  <w:t>Row Head</w:t>
                </w:r>
              </w:p>
            </w:tc>
          </w:sdtContent>
        </w:sdt>
        <w:sdt>
          <w:sdtPr>
            <w:alias w:val="Enter table content:"/>
            <w:tag w:val="Enter table content:"/>
            <w:id w:val="-784184485"/>
            <w:placeholder>
              <w:docPart w:val="7C7E8667048343A3BC0EBCBFF0AEFAF2"/>
            </w:placeholder>
            <w:temporary/>
            <w:showingPlcHdr/>
            <w15:appearance w15:val="hidden"/>
          </w:sdtPr>
          <w:sdtEndPr/>
          <w:sdtContent>
            <w:tc>
              <w:tcPr>
                <w:tcW w:w="1000" w:type="pct"/>
              </w:tcPr>
              <w:p w14:paraId="109F8413" w14:textId="77777777" w:rsidR="004D6B86" w:rsidRPr="003F7CBD" w:rsidRDefault="001664A2" w:rsidP="003F7CBD">
                <w:r w:rsidRPr="003F7CBD">
                  <w:t>456</w:t>
                </w:r>
              </w:p>
            </w:tc>
          </w:sdtContent>
        </w:sdt>
        <w:sdt>
          <w:sdtPr>
            <w:alias w:val="Enter table content:"/>
            <w:tag w:val="Enter table content:"/>
            <w:id w:val="555897741"/>
            <w:placeholder>
              <w:docPart w:val="9276637511924B51816A6EB7255A60A5"/>
            </w:placeholder>
            <w:temporary/>
            <w:showingPlcHdr/>
            <w15:appearance w15:val="hidden"/>
          </w:sdtPr>
          <w:sdtEndPr/>
          <w:sdtContent>
            <w:tc>
              <w:tcPr>
                <w:tcW w:w="1000" w:type="pct"/>
              </w:tcPr>
              <w:p w14:paraId="529A9535" w14:textId="77777777" w:rsidR="004D6B86" w:rsidRPr="003F7CBD" w:rsidRDefault="001664A2" w:rsidP="003F7CBD">
                <w:r w:rsidRPr="003F7CBD">
                  <w:t>456</w:t>
                </w:r>
              </w:p>
            </w:tc>
          </w:sdtContent>
        </w:sdt>
        <w:sdt>
          <w:sdtPr>
            <w:alias w:val="Enter table content:"/>
            <w:tag w:val="Enter table content:"/>
            <w:id w:val="1565367243"/>
            <w:placeholder>
              <w:docPart w:val="9C98085E180F46C8B1F2211D8850C60E"/>
            </w:placeholder>
            <w:temporary/>
            <w:showingPlcHdr/>
            <w15:appearance w15:val="hidden"/>
          </w:sdtPr>
          <w:sdtEndPr/>
          <w:sdtContent>
            <w:tc>
              <w:tcPr>
                <w:tcW w:w="1000" w:type="pct"/>
              </w:tcPr>
              <w:p w14:paraId="0F5AF6F6" w14:textId="77777777" w:rsidR="004D6B86" w:rsidRPr="003F7CBD" w:rsidRDefault="001664A2" w:rsidP="003F7CBD">
                <w:r w:rsidRPr="003F7CBD">
                  <w:t>456</w:t>
                </w:r>
              </w:p>
            </w:tc>
          </w:sdtContent>
        </w:sdt>
        <w:sdt>
          <w:sdtPr>
            <w:alias w:val="Enter table content:"/>
            <w:tag w:val="Enter table content:"/>
            <w:id w:val="482120616"/>
            <w:placeholder>
              <w:docPart w:val="EE0BDACD985E416285FAE1F9BADC0833"/>
            </w:placeholder>
            <w:temporary/>
            <w:showingPlcHdr/>
            <w15:appearance w15:val="hidden"/>
          </w:sdtPr>
          <w:sdtEndPr/>
          <w:sdtContent>
            <w:tc>
              <w:tcPr>
                <w:tcW w:w="999" w:type="pct"/>
              </w:tcPr>
              <w:p w14:paraId="2FC0F3A4" w14:textId="77777777" w:rsidR="004D6B86" w:rsidRPr="003F7CBD" w:rsidRDefault="001664A2" w:rsidP="003F7CBD">
                <w:r w:rsidRPr="003F7CBD">
                  <w:t>456</w:t>
                </w:r>
              </w:p>
            </w:tc>
          </w:sdtContent>
        </w:sdt>
      </w:tr>
      <w:tr w:rsidR="004D6B86" w:rsidRPr="003F7CBD" w14:paraId="166967F3" w14:textId="77777777" w:rsidTr="003F7CBD">
        <w:sdt>
          <w:sdtPr>
            <w:alias w:val="Enter row heading:"/>
            <w:tag w:val="Enter row heading:"/>
            <w:id w:val="1541240633"/>
            <w:placeholder>
              <w:docPart w:val="6209E1CA42FE456C855F75A264B9C464"/>
            </w:placeholder>
            <w:temporary/>
            <w:showingPlcHdr/>
            <w15:appearance w15:val="hidden"/>
          </w:sdtPr>
          <w:sdtEndPr/>
          <w:sdtContent>
            <w:tc>
              <w:tcPr>
                <w:tcW w:w="1001" w:type="pct"/>
              </w:tcPr>
              <w:p w14:paraId="41680578" w14:textId="77777777" w:rsidR="004D6B86" w:rsidRPr="003F7CBD" w:rsidRDefault="000217F5" w:rsidP="003F7CBD">
                <w:r w:rsidRPr="003F7CBD">
                  <w:t>Row Head</w:t>
                </w:r>
              </w:p>
            </w:tc>
          </w:sdtContent>
        </w:sdt>
        <w:sdt>
          <w:sdtPr>
            <w:alias w:val="Enter table content:"/>
            <w:tag w:val="Enter table content:"/>
            <w:id w:val="866266036"/>
            <w:placeholder>
              <w:docPart w:val="C445E5FEC7F34677BB44E9F059CE5842"/>
            </w:placeholder>
            <w:temporary/>
            <w:showingPlcHdr/>
            <w15:appearance w15:val="hidden"/>
          </w:sdtPr>
          <w:sdtEndPr/>
          <w:sdtContent>
            <w:tc>
              <w:tcPr>
                <w:tcW w:w="1000" w:type="pct"/>
              </w:tcPr>
              <w:p w14:paraId="4EA6B2CC" w14:textId="77777777" w:rsidR="004D6B86" w:rsidRPr="003F7CBD" w:rsidRDefault="001664A2" w:rsidP="003F7CBD">
                <w:r w:rsidRPr="003F7CBD">
                  <w:t>789</w:t>
                </w:r>
              </w:p>
            </w:tc>
          </w:sdtContent>
        </w:sdt>
        <w:sdt>
          <w:sdtPr>
            <w:alias w:val="Enter table content:"/>
            <w:tag w:val="Enter table content:"/>
            <w:id w:val="858242133"/>
            <w:placeholder>
              <w:docPart w:val="3EE11651708249958C6B5B2202CE13B5"/>
            </w:placeholder>
            <w:temporary/>
            <w:showingPlcHdr/>
            <w15:appearance w15:val="hidden"/>
          </w:sdtPr>
          <w:sdtEndPr/>
          <w:sdtContent>
            <w:tc>
              <w:tcPr>
                <w:tcW w:w="1000" w:type="pct"/>
              </w:tcPr>
              <w:p w14:paraId="6C260CA8" w14:textId="77777777" w:rsidR="004D6B86" w:rsidRPr="003F7CBD" w:rsidRDefault="001664A2" w:rsidP="003F7CBD">
                <w:r w:rsidRPr="003F7CBD">
                  <w:t>789</w:t>
                </w:r>
              </w:p>
            </w:tc>
          </w:sdtContent>
        </w:sdt>
        <w:sdt>
          <w:sdtPr>
            <w:alias w:val="Enter table content:"/>
            <w:tag w:val="Enter table content:"/>
            <w:id w:val="1397173803"/>
            <w:placeholder>
              <w:docPart w:val="E7800520CD3744B682187EF7B73D446E"/>
            </w:placeholder>
            <w:temporary/>
            <w:showingPlcHdr/>
            <w15:appearance w15:val="hidden"/>
          </w:sdtPr>
          <w:sdtEndPr/>
          <w:sdtContent>
            <w:tc>
              <w:tcPr>
                <w:tcW w:w="1000" w:type="pct"/>
              </w:tcPr>
              <w:p w14:paraId="0AC06CFD" w14:textId="77777777" w:rsidR="004D6B86" w:rsidRPr="003F7CBD" w:rsidRDefault="001664A2" w:rsidP="003F7CBD">
                <w:r w:rsidRPr="003F7CBD">
                  <w:t>789</w:t>
                </w:r>
              </w:p>
            </w:tc>
          </w:sdtContent>
        </w:sdt>
        <w:sdt>
          <w:sdtPr>
            <w:alias w:val="Enter table content:"/>
            <w:tag w:val="Enter table content:"/>
            <w:id w:val="-1628540116"/>
            <w:placeholder>
              <w:docPart w:val="6C67543C68B949FFB63CCEB4D4B3F5FC"/>
            </w:placeholder>
            <w:temporary/>
            <w:showingPlcHdr/>
            <w15:appearance w15:val="hidden"/>
          </w:sdtPr>
          <w:sdtEndPr/>
          <w:sdtContent>
            <w:tc>
              <w:tcPr>
                <w:tcW w:w="999" w:type="pct"/>
              </w:tcPr>
              <w:p w14:paraId="1321E561" w14:textId="77777777" w:rsidR="004D6B86" w:rsidRPr="003F7CBD" w:rsidRDefault="001664A2" w:rsidP="003F7CBD">
                <w:r w:rsidRPr="003F7CBD">
                  <w:t>789</w:t>
                </w:r>
              </w:p>
            </w:tc>
          </w:sdtContent>
        </w:sdt>
      </w:tr>
    </w:tbl>
    <w:p w14:paraId="64C5811C" w14:textId="77777777" w:rsidR="004D6B86" w:rsidRDefault="00345333">
      <w:pPr>
        <w:pStyle w:val="TableFigure"/>
      </w:pPr>
      <w:r>
        <w:rPr>
          <w:rStyle w:val="Emphasis"/>
        </w:rPr>
        <w:t>Note</w:t>
      </w:r>
      <w:r w:rsidR="001664A2">
        <w:t xml:space="preserve">: </w:t>
      </w:r>
      <w:sdt>
        <w:sdtPr>
          <w:alias w:val="Enter notes:"/>
          <w:tag w:val="Enter notes:"/>
          <w:id w:val="-2013831125"/>
          <w:placeholder>
            <w:docPart w:val="AA209595E34C484090EFCAB470DEC169"/>
          </w:placeholder>
          <w:temporary/>
          <w:showingPlcHdr/>
          <w15:appearance w15:val="hidden"/>
        </w:sdtPr>
        <w:sdtEndPr/>
        <w:sdtContent>
          <w:r w:rsidR="001664A2">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1.5-line spacing. Include a heading for every row and column, even if the content seems obvious. A table style has been setup for this template that fits APA guidelines. To insert a table, on the Insert tab, click Table.</w:t>
          </w:r>
        </w:sdtContent>
      </w:sdt>
    </w:p>
    <w:p w14:paraId="07F6F2FB" w14:textId="77777777" w:rsidR="004D6B86" w:rsidRDefault="00345333">
      <w:pPr>
        <w:pStyle w:val="SectionTitle"/>
      </w:pPr>
      <w:r>
        <w:lastRenderedPageBreak/>
        <w:t>Figures</w:t>
      </w:r>
    </w:p>
    <w:p w14:paraId="27D43890" w14:textId="77777777" w:rsidR="004D6B86" w:rsidRDefault="00345333">
      <w:pPr>
        <w:pStyle w:val="NoSpacing"/>
      </w:pPr>
      <w:r>
        <w:rPr>
          <w:noProof/>
          <w:lang w:eastAsia="en-US"/>
        </w:rPr>
        <w:drawing>
          <wp:inline distT="0" distB="0" distL="0" distR="0" wp14:anchorId="5418A339" wp14:editId="503AA357">
            <wp:extent cx="5943600" cy="3204789"/>
            <wp:effectExtent l="0" t="0" r="0" b="0"/>
            <wp:docPr id="1" name="Picture 1" descr="Marble building columns, from a perspective on the ground looking up to the building ce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ph\AppData\Local\Microsoft\Windows\Temporary Internet Files\Content.Word\Word_history_paper_625x337px.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04789"/>
                    </a:xfrm>
                    <a:prstGeom prst="rect">
                      <a:avLst/>
                    </a:prstGeom>
                    <a:noFill/>
                    <a:ln>
                      <a:noFill/>
                    </a:ln>
                  </pic:spPr>
                </pic:pic>
              </a:graphicData>
            </a:graphic>
          </wp:inline>
        </w:drawing>
      </w:r>
    </w:p>
    <w:p w14:paraId="138ABAB1" w14:textId="77777777" w:rsidR="004D6B86" w:rsidRDefault="00345333">
      <w:pPr>
        <w:pStyle w:val="TableFigure"/>
      </w:pPr>
      <w:r>
        <w:rPr>
          <w:rStyle w:val="Emphasis"/>
        </w:rPr>
        <w:t>Figure 1</w:t>
      </w:r>
      <w:r w:rsidR="001664A2">
        <w:t xml:space="preserve">. </w:t>
      </w:r>
      <w:sdt>
        <w:sdtPr>
          <w:alias w:val="Enter figure details:"/>
          <w:tag w:val="Enter figure details:"/>
          <w:id w:val="-879932865"/>
          <w:placeholder>
            <w:docPart w:val="FAA2087B4AEB4DED863F1EC0BCC685C9"/>
          </w:placeholder>
          <w:temporary/>
          <w:showingPlcHdr/>
          <w15:appearance w15:val="hidden"/>
        </w:sdtPr>
        <w:sdtEndPr/>
        <w:sdtContent>
          <w:r w:rsidR="001664A2">
            <w:t>Include all figures in their own section, following references (and footnotes and tables, if applicable). Include a numbered caption for each figure. Use the Table/Figure style for easy spacing between figure and caption.</w:t>
          </w:r>
        </w:sdtContent>
      </w:sdt>
    </w:p>
    <w:p w14:paraId="4C28CBA0" w14:textId="77777777" w:rsidR="004D6B86" w:rsidRDefault="00345333">
      <w:pPr>
        <w:pStyle w:val="TableFigure"/>
      </w:pPr>
      <w:r>
        <w:t xml:space="preserve">For more information about all elements of APA formatting, please consult the </w:t>
      </w:r>
      <w:r>
        <w:rPr>
          <w:rStyle w:val="Emphasis"/>
        </w:rPr>
        <w:t>APA Style Manual, 6th Edition</w:t>
      </w:r>
      <w:r>
        <w:t>.</w:t>
      </w:r>
    </w:p>
    <w:sectPr w:rsidR="004D6B86">
      <w:headerReference w:type="default" r:id="rId12"/>
      <w:headerReference w:type="first" r:id="rId13"/>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C90EAB" w14:textId="77777777" w:rsidR="00546F6C" w:rsidRDefault="00546F6C">
      <w:pPr>
        <w:spacing w:line="240" w:lineRule="auto"/>
      </w:pPr>
      <w:r>
        <w:separator/>
      </w:r>
    </w:p>
    <w:p w14:paraId="2A449F06" w14:textId="77777777" w:rsidR="00546F6C" w:rsidRDefault="00546F6C"/>
  </w:endnote>
  <w:endnote w:type="continuationSeparator" w:id="0">
    <w:p w14:paraId="6FC5570B" w14:textId="77777777" w:rsidR="00546F6C" w:rsidRDefault="00546F6C">
      <w:pPr>
        <w:spacing w:line="240" w:lineRule="auto"/>
      </w:pPr>
      <w:r>
        <w:continuationSeparator/>
      </w:r>
    </w:p>
    <w:p w14:paraId="00A9342A" w14:textId="77777777" w:rsidR="00546F6C" w:rsidRDefault="00546F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1245F2" w14:textId="77777777" w:rsidR="00546F6C" w:rsidRDefault="00546F6C">
      <w:pPr>
        <w:spacing w:line="240" w:lineRule="auto"/>
      </w:pPr>
      <w:r>
        <w:separator/>
      </w:r>
    </w:p>
    <w:p w14:paraId="7F12496D" w14:textId="77777777" w:rsidR="00546F6C" w:rsidRDefault="00546F6C"/>
  </w:footnote>
  <w:footnote w:type="continuationSeparator" w:id="0">
    <w:p w14:paraId="088A00A3" w14:textId="77777777" w:rsidR="00546F6C" w:rsidRDefault="00546F6C">
      <w:pPr>
        <w:spacing w:line="240" w:lineRule="auto"/>
      </w:pPr>
      <w:r>
        <w:continuationSeparator/>
      </w:r>
    </w:p>
    <w:p w14:paraId="3147355F" w14:textId="77777777" w:rsidR="00546F6C" w:rsidRDefault="00546F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5865EC7D"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sdt>
          <w:sdtPr>
            <w:alias w:val="Enter shortened title:"/>
            <w:tag w:val="Enter shortened title:"/>
            <w:id w:val="-582528332"/>
            <w15:dataBinding w:prefixMappings="xmlns:ns0='http://schemas.microsoft.com/temp/samples' " w:xpath="/ns0:employees[1]/ns0:employee[1]/ns0:CustomerName[1]" w:storeItemID="{B98E728A-96FF-4995-885C-5AF887AB0C35}"/>
            <w15:appearance w15:val="hidden"/>
          </w:sdtPr>
          <w:sdtEndPr/>
          <w:sdtContent>
            <w:p w14:paraId="2A844C38" w14:textId="00029D43" w:rsidR="004D6B86" w:rsidRPr="00574034" w:rsidRDefault="007C090B" w:rsidP="00170521">
              <w:pPr>
                <w:pStyle w:val="Header"/>
                <w:rPr>
                  <w:bCs w:val="0"/>
                </w:rPr>
              </w:pPr>
              <w:r>
                <w:t>How Netflix Uses Big Data</w:t>
              </w:r>
            </w:p>
          </w:sdtContent>
        </w:sdt>
      </w:tc>
      <w:tc>
        <w:tcPr>
          <w:tcW w:w="1080" w:type="dxa"/>
        </w:tcPr>
        <w:p w14:paraId="306CC8F3"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592E6BEC"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1180E350"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45D9D933" w14:textId="58D3E32F" w:rsidR="004D6B86" w:rsidRPr="009F0414" w:rsidRDefault="00574034" w:rsidP="00504F88">
          <w:pPr>
            <w:pStyle w:val="Header"/>
          </w:pPr>
          <w:r>
            <w:t>How Netflix Uses Big Data</w:t>
          </w:r>
        </w:p>
      </w:tc>
      <w:tc>
        <w:tcPr>
          <w:tcW w:w="1080" w:type="dxa"/>
        </w:tcPr>
        <w:p w14:paraId="516E5A09"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189D37F3"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0" w:nlCheck="1" w:checkStyle="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8B"/>
    <w:rsid w:val="0000403E"/>
    <w:rsid w:val="00006BBA"/>
    <w:rsid w:val="0001010E"/>
    <w:rsid w:val="00016429"/>
    <w:rsid w:val="000217F5"/>
    <w:rsid w:val="00097169"/>
    <w:rsid w:val="00114BFA"/>
    <w:rsid w:val="001602E3"/>
    <w:rsid w:val="00160C0C"/>
    <w:rsid w:val="001664A2"/>
    <w:rsid w:val="00170521"/>
    <w:rsid w:val="001B4848"/>
    <w:rsid w:val="001F447A"/>
    <w:rsid w:val="001F7399"/>
    <w:rsid w:val="00212319"/>
    <w:rsid w:val="002176A2"/>
    <w:rsid w:val="00225BE3"/>
    <w:rsid w:val="00274E0A"/>
    <w:rsid w:val="00296861"/>
    <w:rsid w:val="002B6153"/>
    <w:rsid w:val="002C627C"/>
    <w:rsid w:val="00307586"/>
    <w:rsid w:val="003265E3"/>
    <w:rsid w:val="00336906"/>
    <w:rsid w:val="00345333"/>
    <w:rsid w:val="003A06C6"/>
    <w:rsid w:val="003A5EAB"/>
    <w:rsid w:val="003D0A07"/>
    <w:rsid w:val="003E36B1"/>
    <w:rsid w:val="003E4162"/>
    <w:rsid w:val="003F7CBD"/>
    <w:rsid w:val="004403C3"/>
    <w:rsid w:val="0046352F"/>
    <w:rsid w:val="00472352"/>
    <w:rsid w:val="00481CF8"/>
    <w:rsid w:val="00492C2D"/>
    <w:rsid w:val="004A3D87"/>
    <w:rsid w:val="004B18A9"/>
    <w:rsid w:val="004D4F8C"/>
    <w:rsid w:val="004D6B86"/>
    <w:rsid w:val="004F17D5"/>
    <w:rsid w:val="00504F88"/>
    <w:rsid w:val="00546F6C"/>
    <w:rsid w:val="0055242C"/>
    <w:rsid w:val="00574034"/>
    <w:rsid w:val="00593A0F"/>
    <w:rsid w:val="00595412"/>
    <w:rsid w:val="005E5407"/>
    <w:rsid w:val="005E6511"/>
    <w:rsid w:val="0061289D"/>
    <w:rsid w:val="0061747E"/>
    <w:rsid w:val="00641876"/>
    <w:rsid w:val="00645290"/>
    <w:rsid w:val="006550A5"/>
    <w:rsid w:val="00684C26"/>
    <w:rsid w:val="006A21D1"/>
    <w:rsid w:val="006B015B"/>
    <w:rsid w:val="006C162F"/>
    <w:rsid w:val="006D7EE9"/>
    <w:rsid w:val="006E6C67"/>
    <w:rsid w:val="006E716A"/>
    <w:rsid w:val="007244DE"/>
    <w:rsid w:val="00751BD3"/>
    <w:rsid w:val="0075556C"/>
    <w:rsid w:val="007C090B"/>
    <w:rsid w:val="007D5012"/>
    <w:rsid w:val="0081390C"/>
    <w:rsid w:val="00816831"/>
    <w:rsid w:val="00837D67"/>
    <w:rsid w:val="008747E8"/>
    <w:rsid w:val="008A2A83"/>
    <w:rsid w:val="008A3BA1"/>
    <w:rsid w:val="008A6952"/>
    <w:rsid w:val="008A78F1"/>
    <w:rsid w:val="008F526D"/>
    <w:rsid w:val="00910F0E"/>
    <w:rsid w:val="00955E36"/>
    <w:rsid w:val="00961AE5"/>
    <w:rsid w:val="00985F25"/>
    <w:rsid w:val="009A2C38"/>
    <w:rsid w:val="009A538B"/>
    <w:rsid w:val="009F0414"/>
    <w:rsid w:val="009F6F1B"/>
    <w:rsid w:val="00A35D2C"/>
    <w:rsid w:val="00A4757D"/>
    <w:rsid w:val="00A530B9"/>
    <w:rsid w:val="00A77F6B"/>
    <w:rsid w:val="00A81BB2"/>
    <w:rsid w:val="00AA5C05"/>
    <w:rsid w:val="00B03BA4"/>
    <w:rsid w:val="00B20C60"/>
    <w:rsid w:val="00B42992"/>
    <w:rsid w:val="00B53728"/>
    <w:rsid w:val="00B75CCD"/>
    <w:rsid w:val="00BF291A"/>
    <w:rsid w:val="00C242B6"/>
    <w:rsid w:val="00C3438C"/>
    <w:rsid w:val="00C5686B"/>
    <w:rsid w:val="00C74024"/>
    <w:rsid w:val="00C76B3D"/>
    <w:rsid w:val="00C83B15"/>
    <w:rsid w:val="00C925C8"/>
    <w:rsid w:val="00C95BE0"/>
    <w:rsid w:val="00CB7F84"/>
    <w:rsid w:val="00CF0DE8"/>
    <w:rsid w:val="00CF1B55"/>
    <w:rsid w:val="00DB2E59"/>
    <w:rsid w:val="00DB358F"/>
    <w:rsid w:val="00DC1622"/>
    <w:rsid w:val="00DC44F1"/>
    <w:rsid w:val="00DF6D26"/>
    <w:rsid w:val="00E657D0"/>
    <w:rsid w:val="00E674A6"/>
    <w:rsid w:val="00E7305D"/>
    <w:rsid w:val="00E77A45"/>
    <w:rsid w:val="00EA3BFD"/>
    <w:rsid w:val="00EA780C"/>
    <w:rsid w:val="00EB69D3"/>
    <w:rsid w:val="00EC1B8B"/>
    <w:rsid w:val="00EE0F2A"/>
    <w:rsid w:val="00F107CD"/>
    <w:rsid w:val="00F31D66"/>
    <w:rsid w:val="00F363EC"/>
    <w:rsid w:val="00F413AC"/>
    <w:rsid w:val="00FD257B"/>
    <w:rsid w:val="00FE725C"/>
    <w:rsid w:val="00FF3920"/>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5625A2C"/>
  <w15:chartTrackingRefBased/>
  <w15:docId w15:val="{1EBB33C8-9FB5-4685-A75A-71C086DF7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unhideWhenUsed/>
    <w:rsid w:val="003265E3"/>
    <w:rPr>
      <w:color w:val="5F5F5F" w:themeColor="hyperlink"/>
      <w:u w:val="single"/>
    </w:rPr>
  </w:style>
  <w:style w:type="character" w:styleId="UnresolvedMention">
    <w:name w:val="Unresolved Mention"/>
    <w:basedOn w:val="DefaultParagraphFont"/>
    <w:uiPriority w:val="99"/>
    <w:semiHidden/>
    <w:unhideWhenUsed/>
    <w:rsid w:val="0032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37089380">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0521850">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92960544">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ts.org.uk/article/why-big-data-changing-tv" TargetMode="External"/><Relationship Id="rId4" Type="http://schemas.openxmlformats.org/officeDocument/2006/relationships/styles" Target="styles.xml"/><Relationship Id="rId9" Type="http://schemas.openxmlformats.org/officeDocument/2006/relationships/hyperlink" Target="https://seleritysas.com/blog/2019/04/05/how-netflix-used-big-data-and-analytics-to-generate-billion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AppData\Roaming\Microsoft\Templates\AP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B550D307F1145728B19B4285B5067DD"/>
        <w:category>
          <w:name w:val="General"/>
          <w:gallery w:val="placeholder"/>
        </w:category>
        <w:types>
          <w:type w:val="bbPlcHdr"/>
        </w:types>
        <w:behaviors>
          <w:behavior w:val="content"/>
        </w:behaviors>
        <w:guid w:val="{277EA17E-9F6D-4E11-AAC3-7A6F990000EB}"/>
      </w:docPartPr>
      <w:docPartBody>
        <w:p w:rsidR="00D930B6" w:rsidRDefault="0048162F">
          <w:pPr>
            <w:pStyle w:val="3B550D307F1145728B19B4285B5067DD"/>
          </w:pPr>
          <w:r>
            <w:rPr>
              <w:rStyle w:val="Emphasis"/>
            </w:rPr>
            <w:t>Table Title</w:t>
          </w:r>
        </w:p>
      </w:docPartBody>
    </w:docPart>
    <w:docPart>
      <w:docPartPr>
        <w:name w:val="19225C33C4E24A7187C1C7E7EF3DC346"/>
        <w:category>
          <w:name w:val="General"/>
          <w:gallery w:val="placeholder"/>
        </w:category>
        <w:types>
          <w:type w:val="bbPlcHdr"/>
        </w:types>
        <w:behaviors>
          <w:behavior w:val="content"/>
        </w:behaviors>
        <w:guid w:val="{F143BC51-2F5E-4FE3-BF7F-F30DDDA9BC79}"/>
      </w:docPartPr>
      <w:docPartBody>
        <w:p w:rsidR="00D930B6" w:rsidRDefault="0048162F">
          <w:pPr>
            <w:pStyle w:val="19225C33C4E24A7187C1C7E7EF3DC346"/>
          </w:pPr>
          <w:r w:rsidRPr="003F7CBD">
            <w:t>Column Head</w:t>
          </w:r>
        </w:p>
      </w:docPartBody>
    </w:docPart>
    <w:docPart>
      <w:docPartPr>
        <w:name w:val="44B93C52BCDA42D1B4F890E5179ECACD"/>
        <w:category>
          <w:name w:val="General"/>
          <w:gallery w:val="placeholder"/>
        </w:category>
        <w:types>
          <w:type w:val="bbPlcHdr"/>
        </w:types>
        <w:behaviors>
          <w:behavior w:val="content"/>
        </w:behaviors>
        <w:guid w:val="{51882A4C-658A-491C-86F8-F331084AA777}"/>
      </w:docPartPr>
      <w:docPartBody>
        <w:p w:rsidR="00D930B6" w:rsidRDefault="0048162F">
          <w:pPr>
            <w:pStyle w:val="44B93C52BCDA42D1B4F890E5179ECACD"/>
          </w:pPr>
          <w:r w:rsidRPr="003F7CBD">
            <w:t>Column Head</w:t>
          </w:r>
        </w:p>
      </w:docPartBody>
    </w:docPart>
    <w:docPart>
      <w:docPartPr>
        <w:name w:val="2D325DB0ADB84A9FBCAFB69186FE8C4C"/>
        <w:category>
          <w:name w:val="General"/>
          <w:gallery w:val="placeholder"/>
        </w:category>
        <w:types>
          <w:type w:val="bbPlcHdr"/>
        </w:types>
        <w:behaviors>
          <w:behavior w:val="content"/>
        </w:behaviors>
        <w:guid w:val="{6F9993C8-1F03-4D75-8DC3-ED20332DF8E5}"/>
      </w:docPartPr>
      <w:docPartBody>
        <w:p w:rsidR="00D930B6" w:rsidRDefault="0048162F">
          <w:pPr>
            <w:pStyle w:val="2D325DB0ADB84A9FBCAFB69186FE8C4C"/>
          </w:pPr>
          <w:r w:rsidRPr="003F7CBD">
            <w:t>Column Head</w:t>
          </w:r>
        </w:p>
      </w:docPartBody>
    </w:docPart>
    <w:docPart>
      <w:docPartPr>
        <w:name w:val="7BE164A470B54AFBA2D72A5EF4822759"/>
        <w:category>
          <w:name w:val="General"/>
          <w:gallery w:val="placeholder"/>
        </w:category>
        <w:types>
          <w:type w:val="bbPlcHdr"/>
        </w:types>
        <w:behaviors>
          <w:behavior w:val="content"/>
        </w:behaviors>
        <w:guid w:val="{4041CB47-8142-485A-AB2B-27E22B10423F}"/>
      </w:docPartPr>
      <w:docPartBody>
        <w:p w:rsidR="00D930B6" w:rsidRDefault="0048162F">
          <w:pPr>
            <w:pStyle w:val="7BE164A470B54AFBA2D72A5EF4822759"/>
          </w:pPr>
          <w:r w:rsidRPr="003F7CBD">
            <w:t>Column Head</w:t>
          </w:r>
        </w:p>
      </w:docPartBody>
    </w:docPart>
    <w:docPart>
      <w:docPartPr>
        <w:name w:val="39BEF813220A41B9A67EFE5DDDF2CD60"/>
        <w:category>
          <w:name w:val="General"/>
          <w:gallery w:val="placeholder"/>
        </w:category>
        <w:types>
          <w:type w:val="bbPlcHdr"/>
        </w:types>
        <w:behaviors>
          <w:behavior w:val="content"/>
        </w:behaviors>
        <w:guid w:val="{73453907-3CEE-4D8A-AB1C-E8DCA0C0F560}"/>
      </w:docPartPr>
      <w:docPartBody>
        <w:p w:rsidR="00D930B6" w:rsidRDefault="0048162F">
          <w:pPr>
            <w:pStyle w:val="39BEF813220A41B9A67EFE5DDDF2CD60"/>
          </w:pPr>
          <w:r w:rsidRPr="003F7CBD">
            <w:t>Column Head</w:t>
          </w:r>
        </w:p>
      </w:docPartBody>
    </w:docPart>
    <w:docPart>
      <w:docPartPr>
        <w:name w:val="CB928223030049A59B8B66CFB33BC3D0"/>
        <w:category>
          <w:name w:val="General"/>
          <w:gallery w:val="placeholder"/>
        </w:category>
        <w:types>
          <w:type w:val="bbPlcHdr"/>
        </w:types>
        <w:behaviors>
          <w:behavior w:val="content"/>
        </w:behaviors>
        <w:guid w:val="{14FC2447-6D1C-44B8-A3DA-C5694117D761}"/>
      </w:docPartPr>
      <w:docPartBody>
        <w:p w:rsidR="00D930B6" w:rsidRDefault="0048162F">
          <w:pPr>
            <w:pStyle w:val="CB928223030049A59B8B66CFB33BC3D0"/>
          </w:pPr>
          <w:r w:rsidRPr="003F7CBD">
            <w:t>Row Head</w:t>
          </w:r>
        </w:p>
      </w:docPartBody>
    </w:docPart>
    <w:docPart>
      <w:docPartPr>
        <w:name w:val="E6F3FE688A8B45089CA112249219B0F0"/>
        <w:category>
          <w:name w:val="General"/>
          <w:gallery w:val="placeholder"/>
        </w:category>
        <w:types>
          <w:type w:val="bbPlcHdr"/>
        </w:types>
        <w:behaviors>
          <w:behavior w:val="content"/>
        </w:behaviors>
        <w:guid w:val="{240B32F7-7D80-45A2-964C-38AFF88313C8}"/>
      </w:docPartPr>
      <w:docPartBody>
        <w:p w:rsidR="00D930B6" w:rsidRDefault="0048162F">
          <w:pPr>
            <w:pStyle w:val="E6F3FE688A8B45089CA112249219B0F0"/>
          </w:pPr>
          <w:r w:rsidRPr="003F7CBD">
            <w:t>123</w:t>
          </w:r>
        </w:p>
      </w:docPartBody>
    </w:docPart>
    <w:docPart>
      <w:docPartPr>
        <w:name w:val="73B76E09BB2A4B87905D87600C2AA7B0"/>
        <w:category>
          <w:name w:val="General"/>
          <w:gallery w:val="placeholder"/>
        </w:category>
        <w:types>
          <w:type w:val="bbPlcHdr"/>
        </w:types>
        <w:behaviors>
          <w:behavior w:val="content"/>
        </w:behaviors>
        <w:guid w:val="{C42FC548-0AB1-463B-9DA3-4A992D19CDA4}"/>
      </w:docPartPr>
      <w:docPartBody>
        <w:p w:rsidR="00D930B6" w:rsidRDefault="0048162F">
          <w:pPr>
            <w:pStyle w:val="73B76E09BB2A4B87905D87600C2AA7B0"/>
          </w:pPr>
          <w:r w:rsidRPr="003F7CBD">
            <w:t>123</w:t>
          </w:r>
        </w:p>
      </w:docPartBody>
    </w:docPart>
    <w:docPart>
      <w:docPartPr>
        <w:name w:val="C54E03E4D7D74E848D2390B2D0C650D3"/>
        <w:category>
          <w:name w:val="General"/>
          <w:gallery w:val="placeholder"/>
        </w:category>
        <w:types>
          <w:type w:val="bbPlcHdr"/>
        </w:types>
        <w:behaviors>
          <w:behavior w:val="content"/>
        </w:behaviors>
        <w:guid w:val="{F77961F5-FBAF-4C0C-87C0-4EE255FE75DE}"/>
      </w:docPartPr>
      <w:docPartBody>
        <w:p w:rsidR="00D930B6" w:rsidRDefault="0048162F">
          <w:pPr>
            <w:pStyle w:val="C54E03E4D7D74E848D2390B2D0C650D3"/>
          </w:pPr>
          <w:r w:rsidRPr="003F7CBD">
            <w:t>123</w:t>
          </w:r>
        </w:p>
      </w:docPartBody>
    </w:docPart>
    <w:docPart>
      <w:docPartPr>
        <w:name w:val="62640B023E2442D8B361BD58F11C964E"/>
        <w:category>
          <w:name w:val="General"/>
          <w:gallery w:val="placeholder"/>
        </w:category>
        <w:types>
          <w:type w:val="bbPlcHdr"/>
        </w:types>
        <w:behaviors>
          <w:behavior w:val="content"/>
        </w:behaviors>
        <w:guid w:val="{F8BADD01-EB05-4681-A1D1-2181C0F921C0}"/>
      </w:docPartPr>
      <w:docPartBody>
        <w:p w:rsidR="00D930B6" w:rsidRDefault="0048162F">
          <w:pPr>
            <w:pStyle w:val="62640B023E2442D8B361BD58F11C964E"/>
          </w:pPr>
          <w:r w:rsidRPr="003F7CBD">
            <w:t>123</w:t>
          </w:r>
        </w:p>
      </w:docPartBody>
    </w:docPart>
    <w:docPart>
      <w:docPartPr>
        <w:name w:val="9374BF8775B94A2D9CB59ACF4D9AD483"/>
        <w:category>
          <w:name w:val="General"/>
          <w:gallery w:val="placeholder"/>
        </w:category>
        <w:types>
          <w:type w:val="bbPlcHdr"/>
        </w:types>
        <w:behaviors>
          <w:behavior w:val="content"/>
        </w:behaviors>
        <w:guid w:val="{BE010565-A820-4545-A200-93C115B693AE}"/>
      </w:docPartPr>
      <w:docPartBody>
        <w:p w:rsidR="00D930B6" w:rsidRDefault="0048162F">
          <w:pPr>
            <w:pStyle w:val="9374BF8775B94A2D9CB59ACF4D9AD483"/>
          </w:pPr>
          <w:r w:rsidRPr="003F7CBD">
            <w:t>Row Head</w:t>
          </w:r>
        </w:p>
      </w:docPartBody>
    </w:docPart>
    <w:docPart>
      <w:docPartPr>
        <w:name w:val="EB7893D7FF2746D29E1C807BB946178F"/>
        <w:category>
          <w:name w:val="General"/>
          <w:gallery w:val="placeholder"/>
        </w:category>
        <w:types>
          <w:type w:val="bbPlcHdr"/>
        </w:types>
        <w:behaviors>
          <w:behavior w:val="content"/>
        </w:behaviors>
        <w:guid w:val="{062B9BC5-A240-438B-87DC-80EF4C82BA52}"/>
      </w:docPartPr>
      <w:docPartBody>
        <w:p w:rsidR="00D930B6" w:rsidRDefault="0048162F">
          <w:pPr>
            <w:pStyle w:val="EB7893D7FF2746D29E1C807BB946178F"/>
          </w:pPr>
          <w:r w:rsidRPr="003F7CBD">
            <w:t>456</w:t>
          </w:r>
        </w:p>
      </w:docPartBody>
    </w:docPart>
    <w:docPart>
      <w:docPartPr>
        <w:name w:val="6B42EAE971DA44EF925CFAB502B46C89"/>
        <w:category>
          <w:name w:val="General"/>
          <w:gallery w:val="placeholder"/>
        </w:category>
        <w:types>
          <w:type w:val="bbPlcHdr"/>
        </w:types>
        <w:behaviors>
          <w:behavior w:val="content"/>
        </w:behaviors>
        <w:guid w:val="{0A807976-168C-46C0-98C4-4B9CFE734A6A}"/>
      </w:docPartPr>
      <w:docPartBody>
        <w:p w:rsidR="00D930B6" w:rsidRDefault="0048162F">
          <w:pPr>
            <w:pStyle w:val="6B42EAE971DA44EF925CFAB502B46C89"/>
          </w:pPr>
          <w:r w:rsidRPr="003F7CBD">
            <w:t>456</w:t>
          </w:r>
        </w:p>
      </w:docPartBody>
    </w:docPart>
    <w:docPart>
      <w:docPartPr>
        <w:name w:val="EBC66B21210645DEBA6E70C50BBEA750"/>
        <w:category>
          <w:name w:val="General"/>
          <w:gallery w:val="placeholder"/>
        </w:category>
        <w:types>
          <w:type w:val="bbPlcHdr"/>
        </w:types>
        <w:behaviors>
          <w:behavior w:val="content"/>
        </w:behaviors>
        <w:guid w:val="{747E8461-DF3D-4768-AA96-2B6CE1ECA6D2}"/>
      </w:docPartPr>
      <w:docPartBody>
        <w:p w:rsidR="00D930B6" w:rsidRDefault="0048162F">
          <w:pPr>
            <w:pStyle w:val="EBC66B21210645DEBA6E70C50BBEA750"/>
          </w:pPr>
          <w:r w:rsidRPr="003F7CBD">
            <w:t>456</w:t>
          </w:r>
        </w:p>
      </w:docPartBody>
    </w:docPart>
    <w:docPart>
      <w:docPartPr>
        <w:name w:val="363CAB2C8336465E88D55D13ACCC022F"/>
        <w:category>
          <w:name w:val="General"/>
          <w:gallery w:val="placeholder"/>
        </w:category>
        <w:types>
          <w:type w:val="bbPlcHdr"/>
        </w:types>
        <w:behaviors>
          <w:behavior w:val="content"/>
        </w:behaviors>
        <w:guid w:val="{47C9B715-2B1F-4CD6-87AB-350F20726924}"/>
      </w:docPartPr>
      <w:docPartBody>
        <w:p w:rsidR="00D930B6" w:rsidRDefault="0048162F">
          <w:pPr>
            <w:pStyle w:val="363CAB2C8336465E88D55D13ACCC022F"/>
          </w:pPr>
          <w:r w:rsidRPr="003F7CBD">
            <w:t>456</w:t>
          </w:r>
        </w:p>
      </w:docPartBody>
    </w:docPart>
    <w:docPart>
      <w:docPartPr>
        <w:name w:val="4F63292690FD4BFDB10494872C84C2F9"/>
        <w:category>
          <w:name w:val="General"/>
          <w:gallery w:val="placeholder"/>
        </w:category>
        <w:types>
          <w:type w:val="bbPlcHdr"/>
        </w:types>
        <w:behaviors>
          <w:behavior w:val="content"/>
        </w:behaviors>
        <w:guid w:val="{BD3AE638-C276-42E1-9E87-1B10C0B31703}"/>
      </w:docPartPr>
      <w:docPartBody>
        <w:p w:rsidR="00D930B6" w:rsidRDefault="0048162F">
          <w:pPr>
            <w:pStyle w:val="4F63292690FD4BFDB10494872C84C2F9"/>
          </w:pPr>
          <w:r w:rsidRPr="003F7CBD">
            <w:t>Row Head</w:t>
          </w:r>
        </w:p>
      </w:docPartBody>
    </w:docPart>
    <w:docPart>
      <w:docPartPr>
        <w:name w:val="309E86195B0446CDBAE1D4280623A1D4"/>
        <w:category>
          <w:name w:val="General"/>
          <w:gallery w:val="placeholder"/>
        </w:category>
        <w:types>
          <w:type w:val="bbPlcHdr"/>
        </w:types>
        <w:behaviors>
          <w:behavior w:val="content"/>
        </w:behaviors>
        <w:guid w:val="{41B96EC8-B1B3-4296-8D1E-2A676E461F8E}"/>
      </w:docPartPr>
      <w:docPartBody>
        <w:p w:rsidR="00D930B6" w:rsidRDefault="0048162F">
          <w:pPr>
            <w:pStyle w:val="309E86195B0446CDBAE1D4280623A1D4"/>
          </w:pPr>
          <w:r w:rsidRPr="003F7CBD">
            <w:t>789</w:t>
          </w:r>
        </w:p>
      </w:docPartBody>
    </w:docPart>
    <w:docPart>
      <w:docPartPr>
        <w:name w:val="1CC934548B534FF9977D32E5A2B7DF4D"/>
        <w:category>
          <w:name w:val="General"/>
          <w:gallery w:val="placeholder"/>
        </w:category>
        <w:types>
          <w:type w:val="bbPlcHdr"/>
        </w:types>
        <w:behaviors>
          <w:behavior w:val="content"/>
        </w:behaviors>
        <w:guid w:val="{A3E3F1EB-5090-489B-B92E-F69F12633496}"/>
      </w:docPartPr>
      <w:docPartBody>
        <w:p w:rsidR="00D930B6" w:rsidRDefault="0048162F">
          <w:pPr>
            <w:pStyle w:val="1CC934548B534FF9977D32E5A2B7DF4D"/>
          </w:pPr>
          <w:r w:rsidRPr="003F7CBD">
            <w:t>789</w:t>
          </w:r>
        </w:p>
      </w:docPartBody>
    </w:docPart>
    <w:docPart>
      <w:docPartPr>
        <w:name w:val="01AEA0D7E2EC4A0782FA93DB9B6BEBFA"/>
        <w:category>
          <w:name w:val="General"/>
          <w:gallery w:val="placeholder"/>
        </w:category>
        <w:types>
          <w:type w:val="bbPlcHdr"/>
        </w:types>
        <w:behaviors>
          <w:behavior w:val="content"/>
        </w:behaviors>
        <w:guid w:val="{16DB026E-9E06-47CD-8966-A379BE488D44}"/>
      </w:docPartPr>
      <w:docPartBody>
        <w:p w:rsidR="00D930B6" w:rsidRDefault="0048162F">
          <w:pPr>
            <w:pStyle w:val="01AEA0D7E2EC4A0782FA93DB9B6BEBFA"/>
          </w:pPr>
          <w:r w:rsidRPr="003F7CBD">
            <w:t>789</w:t>
          </w:r>
        </w:p>
      </w:docPartBody>
    </w:docPart>
    <w:docPart>
      <w:docPartPr>
        <w:name w:val="E7D8A4001DE046F6BFC7B14A3633B5BB"/>
        <w:category>
          <w:name w:val="General"/>
          <w:gallery w:val="placeholder"/>
        </w:category>
        <w:types>
          <w:type w:val="bbPlcHdr"/>
        </w:types>
        <w:behaviors>
          <w:behavior w:val="content"/>
        </w:behaviors>
        <w:guid w:val="{7FF695AD-C9CA-4B7F-8ACD-08E0B6D676E6}"/>
      </w:docPartPr>
      <w:docPartBody>
        <w:p w:rsidR="00D930B6" w:rsidRDefault="0048162F">
          <w:pPr>
            <w:pStyle w:val="E7D8A4001DE046F6BFC7B14A3633B5BB"/>
          </w:pPr>
          <w:r w:rsidRPr="003F7CBD">
            <w:t>789</w:t>
          </w:r>
        </w:p>
      </w:docPartBody>
    </w:docPart>
    <w:docPart>
      <w:docPartPr>
        <w:name w:val="2BF90E7C5B8C46AFB535D02C982C1940"/>
        <w:category>
          <w:name w:val="General"/>
          <w:gallery w:val="placeholder"/>
        </w:category>
        <w:types>
          <w:type w:val="bbPlcHdr"/>
        </w:types>
        <w:behaviors>
          <w:behavior w:val="content"/>
        </w:behaviors>
        <w:guid w:val="{2667DE1D-8703-4DED-A132-44350A80F62C}"/>
      </w:docPartPr>
      <w:docPartBody>
        <w:p w:rsidR="00D930B6" w:rsidRDefault="0048162F">
          <w:pPr>
            <w:pStyle w:val="2BF90E7C5B8C46AFB535D02C982C1940"/>
          </w:pPr>
          <w:r w:rsidRPr="003F7CBD">
            <w:t>Row Head</w:t>
          </w:r>
        </w:p>
      </w:docPartBody>
    </w:docPart>
    <w:docPart>
      <w:docPartPr>
        <w:name w:val="2E55456B4AC34BDCB1DB268C29AC05D5"/>
        <w:category>
          <w:name w:val="General"/>
          <w:gallery w:val="placeholder"/>
        </w:category>
        <w:types>
          <w:type w:val="bbPlcHdr"/>
        </w:types>
        <w:behaviors>
          <w:behavior w:val="content"/>
        </w:behaviors>
        <w:guid w:val="{636F5949-F82E-4C2C-ACEE-9745F837C3E0}"/>
      </w:docPartPr>
      <w:docPartBody>
        <w:p w:rsidR="00D930B6" w:rsidRDefault="0048162F">
          <w:pPr>
            <w:pStyle w:val="2E55456B4AC34BDCB1DB268C29AC05D5"/>
          </w:pPr>
          <w:r w:rsidRPr="003F7CBD">
            <w:t>123</w:t>
          </w:r>
        </w:p>
      </w:docPartBody>
    </w:docPart>
    <w:docPart>
      <w:docPartPr>
        <w:name w:val="27B0258A5E4041C39B18773B5162FB06"/>
        <w:category>
          <w:name w:val="General"/>
          <w:gallery w:val="placeholder"/>
        </w:category>
        <w:types>
          <w:type w:val="bbPlcHdr"/>
        </w:types>
        <w:behaviors>
          <w:behavior w:val="content"/>
        </w:behaviors>
        <w:guid w:val="{32CF051A-5697-4724-A20E-37EDE7CEAA60}"/>
      </w:docPartPr>
      <w:docPartBody>
        <w:p w:rsidR="00D930B6" w:rsidRDefault="0048162F">
          <w:pPr>
            <w:pStyle w:val="27B0258A5E4041C39B18773B5162FB06"/>
          </w:pPr>
          <w:r w:rsidRPr="003F7CBD">
            <w:t>123</w:t>
          </w:r>
        </w:p>
      </w:docPartBody>
    </w:docPart>
    <w:docPart>
      <w:docPartPr>
        <w:name w:val="39F1F551AB6B466080FB2BE104E8D645"/>
        <w:category>
          <w:name w:val="General"/>
          <w:gallery w:val="placeholder"/>
        </w:category>
        <w:types>
          <w:type w:val="bbPlcHdr"/>
        </w:types>
        <w:behaviors>
          <w:behavior w:val="content"/>
        </w:behaviors>
        <w:guid w:val="{55BB5576-81D7-4929-AA51-AC4FD1BA817F}"/>
      </w:docPartPr>
      <w:docPartBody>
        <w:p w:rsidR="00D930B6" w:rsidRDefault="0048162F">
          <w:pPr>
            <w:pStyle w:val="39F1F551AB6B466080FB2BE104E8D645"/>
          </w:pPr>
          <w:r w:rsidRPr="003F7CBD">
            <w:t>123</w:t>
          </w:r>
        </w:p>
      </w:docPartBody>
    </w:docPart>
    <w:docPart>
      <w:docPartPr>
        <w:name w:val="362F1EEBA5FB401D8C5C57F82B6AD144"/>
        <w:category>
          <w:name w:val="General"/>
          <w:gallery w:val="placeholder"/>
        </w:category>
        <w:types>
          <w:type w:val="bbPlcHdr"/>
        </w:types>
        <w:behaviors>
          <w:behavior w:val="content"/>
        </w:behaviors>
        <w:guid w:val="{13C5F7F9-0A89-40A6-9CDF-E6AE202991A6}"/>
      </w:docPartPr>
      <w:docPartBody>
        <w:p w:rsidR="00D930B6" w:rsidRDefault="0048162F">
          <w:pPr>
            <w:pStyle w:val="362F1EEBA5FB401D8C5C57F82B6AD144"/>
          </w:pPr>
          <w:r w:rsidRPr="003F7CBD">
            <w:t>123</w:t>
          </w:r>
        </w:p>
      </w:docPartBody>
    </w:docPart>
    <w:docPart>
      <w:docPartPr>
        <w:name w:val="CC6CA1D6C4684E85BDCFC005D313B351"/>
        <w:category>
          <w:name w:val="General"/>
          <w:gallery w:val="placeholder"/>
        </w:category>
        <w:types>
          <w:type w:val="bbPlcHdr"/>
        </w:types>
        <w:behaviors>
          <w:behavior w:val="content"/>
        </w:behaviors>
        <w:guid w:val="{88BC7400-58D8-432B-81B6-9AFD93608E62}"/>
      </w:docPartPr>
      <w:docPartBody>
        <w:p w:rsidR="00D930B6" w:rsidRDefault="0048162F">
          <w:pPr>
            <w:pStyle w:val="CC6CA1D6C4684E85BDCFC005D313B351"/>
          </w:pPr>
          <w:r w:rsidRPr="003F7CBD">
            <w:t>Row Head</w:t>
          </w:r>
        </w:p>
      </w:docPartBody>
    </w:docPart>
    <w:docPart>
      <w:docPartPr>
        <w:name w:val="7C7E8667048343A3BC0EBCBFF0AEFAF2"/>
        <w:category>
          <w:name w:val="General"/>
          <w:gallery w:val="placeholder"/>
        </w:category>
        <w:types>
          <w:type w:val="bbPlcHdr"/>
        </w:types>
        <w:behaviors>
          <w:behavior w:val="content"/>
        </w:behaviors>
        <w:guid w:val="{3892FB76-E807-45AB-A641-107CAA55B3D1}"/>
      </w:docPartPr>
      <w:docPartBody>
        <w:p w:rsidR="00D930B6" w:rsidRDefault="0048162F">
          <w:pPr>
            <w:pStyle w:val="7C7E8667048343A3BC0EBCBFF0AEFAF2"/>
          </w:pPr>
          <w:r w:rsidRPr="003F7CBD">
            <w:t>456</w:t>
          </w:r>
        </w:p>
      </w:docPartBody>
    </w:docPart>
    <w:docPart>
      <w:docPartPr>
        <w:name w:val="9276637511924B51816A6EB7255A60A5"/>
        <w:category>
          <w:name w:val="General"/>
          <w:gallery w:val="placeholder"/>
        </w:category>
        <w:types>
          <w:type w:val="bbPlcHdr"/>
        </w:types>
        <w:behaviors>
          <w:behavior w:val="content"/>
        </w:behaviors>
        <w:guid w:val="{59C5C17D-528D-4BDD-9FCD-0627236C1F39}"/>
      </w:docPartPr>
      <w:docPartBody>
        <w:p w:rsidR="00D930B6" w:rsidRDefault="0048162F">
          <w:pPr>
            <w:pStyle w:val="9276637511924B51816A6EB7255A60A5"/>
          </w:pPr>
          <w:r w:rsidRPr="003F7CBD">
            <w:t>456</w:t>
          </w:r>
        </w:p>
      </w:docPartBody>
    </w:docPart>
    <w:docPart>
      <w:docPartPr>
        <w:name w:val="9C98085E180F46C8B1F2211D8850C60E"/>
        <w:category>
          <w:name w:val="General"/>
          <w:gallery w:val="placeholder"/>
        </w:category>
        <w:types>
          <w:type w:val="bbPlcHdr"/>
        </w:types>
        <w:behaviors>
          <w:behavior w:val="content"/>
        </w:behaviors>
        <w:guid w:val="{22B4C9EF-920E-4A19-8672-A5C525A4B8F4}"/>
      </w:docPartPr>
      <w:docPartBody>
        <w:p w:rsidR="00D930B6" w:rsidRDefault="0048162F">
          <w:pPr>
            <w:pStyle w:val="9C98085E180F46C8B1F2211D8850C60E"/>
          </w:pPr>
          <w:r w:rsidRPr="003F7CBD">
            <w:t>456</w:t>
          </w:r>
        </w:p>
      </w:docPartBody>
    </w:docPart>
    <w:docPart>
      <w:docPartPr>
        <w:name w:val="EE0BDACD985E416285FAE1F9BADC0833"/>
        <w:category>
          <w:name w:val="General"/>
          <w:gallery w:val="placeholder"/>
        </w:category>
        <w:types>
          <w:type w:val="bbPlcHdr"/>
        </w:types>
        <w:behaviors>
          <w:behavior w:val="content"/>
        </w:behaviors>
        <w:guid w:val="{B06FB97E-26A2-4F7F-B306-E9CFC32A281A}"/>
      </w:docPartPr>
      <w:docPartBody>
        <w:p w:rsidR="00D930B6" w:rsidRDefault="0048162F">
          <w:pPr>
            <w:pStyle w:val="EE0BDACD985E416285FAE1F9BADC0833"/>
          </w:pPr>
          <w:r w:rsidRPr="003F7CBD">
            <w:t>456</w:t>
          </w:r>
        </w:p>
      </w:docPartBody>
    </w:docPart>
    <w:docPart>
      <w:docPartPr>
        <w:name w:val="6209E1CA42FE456C855F75A264B9C464"/>
        <w:category>
          <w:name w:val="General"/>
          <w:gallery w:val="placeholder"/>
        </w:category>
        <w:types>
          <w:type w:val="bbPlcHdr"/>
        </w:types>
        <w:behaviors>
          <w:behavior w:val="content"/>
        </w:behaviors>
        <w:guid w:val="{F46137D2-3773-4C81-B11A-6C30A1806B0A}"/>
      </w:docPartPr>
      <w:docPartBody>
        <w:p w:rsidR="00D930B6" w:rsidRDefault="0048162F">
          <w:pPr>
            <w:pStyle w:val="6209E1CA42FE456C855F75A264B9C464"/>
          </w:pPr>
          <w:r w:rsidRPr="003F7CBD">
            <w:t>Row Head</w:t>
          </w:r>
        </w:p>
      </w:docPartBody>
    </w:docPart>
    <w:docPart>
      <w:docPartPr>
        <w:name w:val="C445E5FEC7F34677BB44E9F059CE5842"/>
        <w:category>
          <w:name w:val="General"/>
          <w:gallery w:val="placeholder"/>
        </w:category>
        <w:types>
          <w:type w:val="bbPlcHdr"/>
        </w:types>
        <w:behaviors>
          <w:behavior w:val="content"/>
        </w:behaviors>
        <w:guid w:val="{7490BD4C-81DD-4722-A6AB-EFF05E9CB627}"/>
      </w:docPartPr>
      <w:docPartBody>
        <w:p w:rsidR="00D930B6" w:rsidRDefault="0048162F">
          <w:pPr>
            <w:pStyle w:val="C445E5FEC7F34677BB44E9F059CE5842"/>
          </w:pPr>
          <w:r w:rsidRPr="003F7CBD">
            <w:t>789</w:t>
          </w:r>
        </w:p>
      </w:docPartBody>
    </w:docPart>
    <w:docPart>
      <w:docPartPr>
        <w:name w:val="3EE11651708249958C6B5B2202CE13B5"/>
        <w:category>
          <w:name w:val="General"/>
          <w:gallery w:val="placeholder"/>
        </w:category>
        <w:types>
          <w:type w:val="bbPlcHdr"/>
        </w:types>
        <w:behaviors>
          <w:behavior w:val="content"/>
        </w:behaviors>
        <w:guid w:val="{0CDFBDFE-8FB5-4811-8BE0-6DC8383943C1}"/>
      </w:docPartPr>
      <w:docPartBody>
        <w:p w:rsidR="00D930B6" w:rsidRDefault="0048162F">
          <w:pPr>
            <w:pStyle w:val="3EE11651708249958C6B5B2202CE13B5"/>
          </w:pPr>
          <w:r w:rsidRPr="003F7CBD">
            <w:t>789</w:t>
          </w:r>
        </w:p>
      </w:docPartBody>
    </w:docPart>
    <w:docPart>
      <w:docPartPr>
        <w:name w:val="E7800520CD3744B682187EF7B73D446E"/>
        <w:category>
          <w:name w:val="General"/>
          <w:gallery w:val="placeholder"/>
        </w:category>
        <w:types>
          <w:type w:val="bbPlcHdr"/>
        </w:types>
        <w:behaviors>
          <w:behavior w:val="content"/>
        </w:behaviors>
        <w:guid w:val="{3E2C71C7-CE5B-43AC-8AE6-BFAD1B3DCD19}"/>
      </w:docPartPr>
      <w:docPartBody>
        <w:p w:rsidR="00D930B6" w:rsidRDefault="0048162F">
          <w:pPr>
            <w:pStyle w:val="E7800520CD3744B682187EF7B73D446E"/>
          </w:pPr>
          <w:r w:rsidRPr="003F7CBD">
            <w:t>789</w:t>
          </w:r>
        </w:p>
      </w:docPartBody>
    </w:docPart>
    <w:docPart>
      <w:docPartPr>
        <w:name w:val="6C67543C68B949FFB63CCEB4D4B3F5FC"/>
        <w:category>
          <w:name w:val="General"/>
          <w:gallery w:val="placeholder"/>
        </w:category>
        <w:types>
          <w:type w:val="bbPlcHdr"/>
        </w:types>
        <w:behaviors>
          <w:behavior w:val="content"/>
        </w:behaviors>
        <w:guid w:val="{3F7DA27B-3511-40E0-A007-ADAE3C3993F0}"/>
      </w:docPartPr>
      <w:docPartBody>
        <w:p w:rsidR="00D930B6" w:rsidRDefault="0048162F">
          <w:pPr>
            <w:pStyle w:val="6C67543C68B949FFB63CCEB4D4B3F5FC"/>
          </w:pPr>
          <w:r w:rsidRPr="003F7CBD">
            <w:t>789</w:t>
          </w:r>
        </w:p>
      </w:docPartBody>
    </w:docPart>
    <w:docPart>
      <w:docPartPr>
        <w:name w:val="AA209595E34C484090EFCAB470DEC169"/>
        <w:category>
          <w:name w:val="General"/>
          <w:gallery w:val="placeholder"/>
        </w:category>
        <w:types>
          <w:type w:val="bbPlcHdr"/>
        </w:types>
        <w:behaviors>
          <w:behavior w:val="content"/>
        </w:behaviors>
        <w:guid w:val="{56977A89-26CB-4CA5-8109-BE02AC869995}"/>
      </w:docPartPr>
      <w:docPartBody>
        <w:p w:rsidR="00D930B6" w:rsidRDefault="0048162F">
          <w:pPr>
            <w:pStyle w:val="AA209595E34C484090EFCAB470DEC169"/>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1.5-line spacing. Include a heading for every row and column, even if the content seems obvious. A table style has been setup for this template that fits APA guidelines. To insert a table, on the Insert tab, click Table.</w:t>
          </w:r>
        </w:p>
      </w:docPartBody>
    </w:docPart>
    <w:docPart>
      <w:docPartPr>
        <w:name w:val="FAA2087B4AEB4DED863F1EC0BCC685C9"/>
        <w:category>
          <w:name w:val="General"/>
          <w:gallery w:val="placeholder"/>
        </w:category>
        <w:types>
          <w:type w:val="bbPlcHdr"/>
        </w:types>
        <w:behaviors>
          <w:behavior w:val="content"/>
        </w:behaviors>
        <w:guid w:val="{6B1D8FF0-8165-4C6D-929C-784016EA6075}"/>
      </w:docPartPr>
      <w:docPartBody>
        <w:p w:rsidR="00D930B6" w:rsidRDefault="0048162F">
          <w:pPr>
            <w:pStyle w:val="FAA2087B4AEB4DED863F1EC0BCC685C9"/>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2F"/>
    <w:rsid w:val="00214EE0"/>
    <w:rsid w:val="0041000F"/>
    <w:rsid w:val="0048162F"/>
    <w:rsid w:val="0068043B"/>
    <w:rsid w:val="00757B29"/>
    <w:rsid w:val="00D93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03673902DF44EE8BB79836F48AB28D">
    <w:name w:val="A403673902DF44EE8BB79836F48AB28D"/>
  </w:style>
  <w:style w:type="paragraph" w:customStyle="1" w:styleId="C470B7D45642435197A03AE6625027E2">
    <w:name w:val="C470B7D45642435197A03AE6625027E2"/>
  </w:style>
  <w:style w:type="paragraph" w:customStyle="1" w:styleId="F21B05F21EA0436E923DFED16BAFEF13">
    <w:name w:val="F21B05F21EA0436E923DFED16BAFEF13"/>
  </w:style>
  <w:style w:type="paragraph" w:customStyle="1" w:styleId="42A0F44E0EB9461A8606ADD6F106F91F">
    <w:name w:val="42A0F44E0EB9461A8606ADD6F106F91F"/>
  </w:style>
  <w:style w:type="character" w:styleId="Emphasis">
    <w:name w:val="Emphasis"/>
    <w:basedOn w:val="DefaultParagraphFont"/>
    <w:uiPriority w:val="4"/>
    <w:unhideWhenUsed/>
    <w:qFormat/>
    <w:rPr>
      <w:i/>
      <w:iCs/>
    </w:rPr>
  </w:style>
  <w:style w:type="paragraph" w:customStyle="1" w:styleId="D6708309F93E430B9C5BAAF1D2306B7A">
    <w:name w:val="D6708309F93E430B9C5BAAF1D2306B7A"/>
  </w:style>
  <w:style w:type="paragraph" w:customStyle="1" w:styleId="B91C0494741A4CD88F31FEF3C6F4FDE1">
    <w:name w:val="B91C0494741A4CD88F31FEF3C6F4FDE1"/>
  </w:style>
  <w:style w:type="paragraph" w:customStyle="1" w:styleId="1142076ED5FB4576A31A8201CB0E9D12">
    <w:name w:val="1142076ED5FB4576A31A8201CB0E9D12"/>
  </w:style>
  <w:style w:type="paragraph" w:customStyle="1" w:styleId="B2F36750944249A5988D1CA2FCE8D795">
    <w:name w:val="B2F36750944249A5988D1CA2FCE8D795"/>
  </w:style>
  <w:style w:type="paragraph" w:customStyle="1" w:styleId="C6474413BB314C5FAFAC683905E1FBAE">
    <w:name w:val="C6474413BB314C5FAFAC683905E1FBAE"/>
  </w:style>
  <w:style w:type="paragraph" w:customStyle="1" w:styleId="9A87A25E30364C9D82134D7B89E4AAE7">
    <w:name w:val="9A87A25E30364C9D82134D7B89E4AAE7"/>
  </w:style>
  <w:style w:type="character" w:styleId="FootnoteReference">
    <w:name w:val="footnote reference"/>
    <w:basedOn w:val="DefaultParagraphFont"/>
    <w:uiPriority w:val="99"/>
    <w:qFormat/>
    <w:rPr>
      <w:vertAlign w:val="superscript"/>
    </w:rPr>
  </w:style>
  <w:style w:type="paragraph" w:customStyle="1" w:styleId="BA4DBDC7E9BD4809B9BC0BD0102CA6B4">
    <w:name w:val="BA4DBDC7E9BD4809B9BC0BD0102CA6B4"/>
  </w:style>
  <w:style w:type="paragraph" w:customStyle="1" w:styleId="C148589CD3A34FA8BB681A12C75DD22D">
    <w:name w:val="C148589CD3A34FA8BB681A12C75DD22D"/>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paragraph" w:customStyle="1" w:styleId="F8084B2EB90F411EB9D9619D92CC69E5">
    <w:name w:val="F8084B2EB90F411EB9D9619D92CC69E5"/>
  </w:style>
  <w:style w:type="paragraph" w:customStyle="1" w:styleId="EC52586EECAB4905BFE6D255AD490481">
    <w:name w:val="EC52586EECAB4905BFE6D255AD490481"/>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paragraph" w:customStyle="1" w:styleId="63788457B94E48E29648DB8F89295471">
    <w:name w:val="63788457B94E48E29648DB8F89295471"/>
  </w:style>
  <w:style w:type="paragraph" w:customStyle="1" w:styleId="CFC1CD090F4A4015A86CE18776A2D6BE">
    <w:name w:val="CFC1CD090F4A4015A86CE18776A2D6BE"/>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 w:type="paragraph" w:customStyle="1" w:styleId="BE9AC485F9BA4E01AE407D5EAE526109">
    <w:name w:val="BE9AC485F9BA4E01AE407D5EAE526109"/>
  </w:style>
  <w:style w:type="paragraph" w:customStyle="1" w:styleId="A6188AB83DB84128A9FCA59F777C5E90">
    <w:name w:val="A6188AB83DB84128A9FCA59F777C5E90"/>
  </w:style>
  <w:style w:type="paragraph" w:customStyle="1" w:styleId="A6E63D713DDB4CC68EA0D259CEE5312F">
    <w:name w:val="A6E63D713DDB4CC68EA0D259CEE5312F"/>
  </w:style>
  <w:style w:type="paragraph" w:customStyle="1" w:styleId="D751093380664412B5BA1A667F5BDE6A">
    <w:name w:val="D751093380664412B5BA1A667F5BDE6A"/>
  </w:style>
  <w:style w:type="paragraph" w:customStyle="1" w:styleId="7374F00B058D48138A8CAFB2DAFDC90A">
    <w:name w:val="7374F00B058D48138A8CAFB2DAFDC90A"/>
  </w:style>
  <w:style w:type="paragraph" w:customStyle="1" w:styleId="193ECF8465A94BE499FB81C02E1C3C67">
    <w:name w:val="193ECF8465A94BE499FB81C02E1C3C67"/>
  </w:style>
  <w:style w:type="paragraph" w:customStyle="1" w:styleId="3B550D307F1145728B19B4285B5067DD">
    <w:name w:val="3B550D307F1145728B19B4285B5067DD"/>
  </w:style>
  <w:style w:type="paragraph" w:customStyle="1" w:styleId="19225C33C4E24A7187C1C7E7EF3DC346">
    <w:name w:val="19225C33C4E24A7187C1C7E7EF3DC346"/>
  </w:style>
  <w:style w:type="paragraph" w:customStyle="1" w:styleId="44B93C52BCDA42D1B4F890E5179ECACD">
    <w:name w:val="44B93C52BCDA42D1B4F890E5179ECACD"/>
  </w:style>
  <w:style w:type="paragraph" w:customStyle="1" w:styleId="2D325DB0ADB84A9FBCAFB69186FE8C4C">
    <w:name w:val="2D325DB0ADB84A9FBCAFB69186FE8C4C"/>
  </w:style>
  <w:style w:type="paragraph" w:customStyle="1" w:styleId="7BE164A470B54AFBA2D72A5EF4822759">
    <w:name w:val="7BE164A470B54AFBA2D72A5EF4822759"/>
  </w:style>
  <w:style w:type="paragraph" w:customStyle="1" w:styleId="39BEF813220A41B9A67EFE5DDDF2CD60">
    <w:name w:val="39BEF813220A41B9A67EFE5DDDF2CD60"/>
  </w:style>
  <w:style w:type="paragraph" w:customStyle="1" w:styleId="CB928223030049A59B8B66CFB33BC3D0">
    <w:name w:val="CB928223030049A59B8B66CFB33BC3D0"/>
  </w:style>
  <w:style w:type="paragraph" w:customStyle="1" w:styleId="E6F3FE688A8B45089CA112249219B0F0">
    <w:name w:val="E6F3FE688A8B45089CA112249219B0F0"/>
  </w:style>
  <w:style w:type="paragraph" w:customStyle="1" w:styleId="73B76E09BB2A4B87905D87600C2AA7B0">
    <w:name w:val="73B76E09BB2A4B87905D87600C2AA7B0"/>
  </w:style>
  <w:style w:type="paragraph" w:customStyle="1" w:styleId="C54E03E4D7D74E848D2390B2D0C650D3">
    <w:name w:val="C54E03E4D7D74E848D2390B2D0C650D3"/>
  </w:style>
  <w:style w:type="paragraph" w:customStyle="1" w:styleId="62640B023E2442D8B361BD58F11C964E">
    <w:name w:val="62640B023E2442D8B361BD58F11C964E"/>
  </w:style>
  <w:style w:type="paragraph" w:customStyle="1" w:styleId="9374BF8775B94A2D9CB59ACF4D9AD483">
    <w:name w:val="9374BF8775B94A2D9CB59ACF4D9AD483"/>
  </w:style>
  <w:style w:type="paragraph" w:customStyle="1" w:styleId="EB7893D7FF2746D29E1C807BB946178F">
    <w:name w:val="EB7893D7FF2746D29E1C807BB946178F"/>
  </w:style>
  <w:style w:type="paragraph" w:customStyle="1" w:styleId="6B42EAE971DA44EF925CFAB502B46C89">
    <w:name w:val="6B42EAE971DA44EF925CFAB502B46C89"/>
  </w:style>
  <w:style w:type="paragraph" w:customStyle="1" w:styleId="EBC66B21210645DEBA6E70C50BBEA750">
    <w:name w:val="EBC66B21210645DEBA6E70C50BBEA750"/>
  </w:style>
  <w:style w:type="paragraph" w:customStyle="1" w:styleId="363CAB2C8336465E88D55D13ACCC022F">
    <w:name w:val="363CAB2C8336465E88D55D13ACCC022F"/>
  </w:style>
  <w:style w:type="paragraph" w:customStyle="1" w:styleId="4F63292690FD4BFDB10494872C84C2F9">
    <w:name w:val="4F63292690FD4BFDB10494872C84C2F9"/>
  </w:style>
  <w:style w:type="paragraph" w:customStyle="1" w:styleId="309E86195B0446CDBAE1D4280623A1D4">
    <w:name w:val="309E86195B0446CDBAE1D4280623A1D4"/>
  </w:style>
  <w:style w:type="paragraph" w:customStyle="1" w:styleId="1CC934548B534FF9977D32E5A2B7DF4D">
    <w:name w:val="1CC934548B534FF9977D32E5A2B7DF4D"/>
  </w:style>
  <w:style w:type="paragraph" w:customStyle="1" w:styleId="01AEA0D7E2EC4A0782FA93DB9B6BEBFA">
    <w:name w:val="01AEA0D7E2EC4A0782FA93DB9B6BEBFA"/>
  </w:style>
  <w:style w:type="paragraph" w:customStyle="1" w:styleId="E7D8A4001DE046F6BFC7B14A3633B5BB">
    <w:name w:val="E7D8A4001DE046F6BFC7B14A3633B5BB"/>
  </w:style>
  <w:style w:type="paragraph" w:customStyle="1" w:styleId="2BF90E7C5B8C46AFB535D02C982C1940">
    <w:name w:val="2BF90E7C5B8C46AFB535D02C982C1940"/>
  </w:style>
  <w:style w:type="paragraph" w:customStyle="1" w:styleId="2E55456B4AC34BDCB1DB268C29AC05D5">
    <w:name w:val="2E55456B4AC34BDCB1DB268C29AC05D5"/>
  </w:style>
  <w:style w:type="paragraph" w:customStyle="1" w:styleId="27B0258A5E4041C39B18773B5162FB06">
    <w:name w:val="27B0258A5E4041C39B18773B5162FB06"/>
  </w:style>
  <w:style w:type="paragraph" w:customStyle="1" w:styleId="39F1F551AB6B466080FB2BE104E8D645">
    <w:name w:val="39F1F551AB6B466080FB2BE104E8D645"/>
  </w:style>
  <w:style w:type="paragraph" w:customStyle="1" w:styleId="362F1EEBA5FB401D8C5C57F82B6AD144">
    <w:name w:val="362F1EEBA5FB401D8C5C57F82B6AD144"/>
  </w:style>
  <w:style w:type="paragraph" w:customStyle="1" w:styleId="CC6CA1D6C4684E85BDCFC005D313B351">
    <w:name w:val="CC6CA1D6C4684E85BDCFC005D313B351"/>
  </w:style>
  <w:style w:type="paragraph" w:customStyle="1" w:styleId="7C7E8667048343A3BC0EBCBFF0AEFAF2">
    <w:name w:val="7C7E8667048343A3BC0EBCBFF0AEFAF2"/>
  </w:style>
  <w:style w:type="paragraph" w:customStyle="1" w:styleId="9276637511924B51816A6EB7255A60A5">
    <w:name w:val="9276637511924B51816A6EB7255A60A5"/>
  </w:style>
  <w:style w:type="paragraph" w:customStyle="1" w:styleId="9C98085E180F46C8B1F2211D8850C60E">
    <w:name w:val="9C98085E180F46C8B1F2211D8850C60E"/>
  </w:style>
  <w:style w:type="paragraph" w:customStyle="1" w:styleId="EE0BDACD985E416285FAE1F9BADC0833">
    <w:name w:val="EE0BDACD985E416285FAE1F9BADC0833"/>
  </w:style>
  <w:style w:type="paragraph" w:customStyle="1" w:styleId="6209E1CA42FE456C855F75A264B9C464">
    <w:name w:val="6209E1CA42FE456C855F75A264B9C464"/>
  </w:style>
  <w:style w:type="paragraph" w:customStyle="1" w:styleId="C445E5FEC7F34677BB44E9F059CE5842">
    <w:name w:val="C445E5FEC7F34677BB44E9F059CE5842"/>
  </w:style>
  <w:style w:type="paragraph" w:customStyle="1" w:styleId="3EE11651708249958C6B5B2202CE13B5">
    <w:name w:val="3EE11651708249958C6B5B2202CE13B5"/>
  </w:style>
  <w:style w:type="paragraph" w:customStyle="1" w:styleId="E7800520CD3744B682187EF7B73D446E">
    <w:name w:val="E7800520CD3744B682187EF7B73D446E"/>
  </w:style>
  <w:style w:type="paragraph" w:customStyle="1" w:styleId="6C67543C68B949FFB63CCEB4D4B3F5FC">
    <w:name w:val="6C67543C68B949FFB63CCEB4D4B3F5FC"/>
  </w:style>
  <w:style w:type="paragraph" w:customStyle="1" w:styleId="AA209595E34C484090EFCAB470DEC169">
    <w:name w:val="AA209595E34C484090EFCAB470DEC169"/>
  </w:style>
  <w:style w:type="paragraph" w:customStyle="1" w:styleId="FAA2087B4AEB4DED863F1EC0BCC685C9">
    <w:name w:val="FAA2087B4AEB4DED863F1EC0BCC685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w:rsidR="00000000" w:rsidRDefault="00574034"&gt;&lt;w:r&gt;&lt;w:t&gt;How Netflix Uses Big Data&lt;/w:t&gt;&lt;/w:r&gt;&lt;/w:p&gt;&lt;w:sectPr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Props1.xml><?xml version="1.0" encoding="utf-8"?>
<ds:datastoreItem xmlns:ds="http://schemas.openxmlformats.org/officeDocument/2006/customXml" ds:itemID="{90DE1373-AEC1-404D-B922-3A181583E9D1}">
  <ds:schemaRefs>
    <ds:schemaRef ds:uri="http://schemas.openxmlformats.org/officeDocument/2006/bibliography"/>
  </ds:schemaRefs>
</ds:datastoreItem>
</file>

<file path=customXml/itemProps2.xml><?xml version="1.0" encoding="utf-8"?>
<ds:datastoreItem xmlns:ds="http://schemas.openxmlformats.org/officeDocument/2006/customXml" ds:itemID="{B98E728A-96FF-4995-885C-5AF887AB0C35}">
  <ds:schemaRefs>
    <ds:schemaRef ds:uri="http://schemas.microsoft.com/temp/samples"/>
  </ds:schemaRefs>
</ds:datastoreItem>
</file>

<file path=docProps/app.xml><?xml version="1.0" encoding="utf-8"?>
<Properties xmlns="http://schemas.openxmlformats.org/officeDocument/2006/extended-properties" xmlns:vt="http://schemas.openxmlformats.org/officeDocument/2006/docPropsVTypes">
  <Template>APA style paper</Template>
  <TotalTime>10069</TotalTime>
  <Pages>7</Pages>
  <Words>1089</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dc:creator>
  <cp:keywords/>
  <dc:description/>
  <cp:lastModifiedBy>Justin Hall</cp:lastModifiedBy>
  <cp:revision>7</cp:revision>
  <dcterms:created xsi:type="dcterms:W3CDTF">2020-06-24T18:25:00Z</dcterms:created>
  <dcterms:modified xsi:type="dcterms:W3CDTF">2020-07-04T04:50:00Z</dcterms:modified>
</cp:coreProperties>
</file>