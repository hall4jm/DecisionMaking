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4DA34" w14:textId="77777777" w:rsidR="0075770B" w:rsidRDefault="0075770B" w:rsidP="0075770B">
      <w:pPr>
        <w:pStyle w:val="Title"/>
      </w:pPr>
      <w:r>
        <w:t>Using Data to Increase Customer Retention in the Video Game Industry</w:t>
      </w:r>
    </w:p>
    <w:p w14:paraId="41D3C50C" w14:textId="77777777" w:rsidR="0075770B" w:rsidRDefault="0075770B" w:rsidP="0075770B">
      <w:pPr>
        <w:pStyle w:val="Title2"/>
      </w:pPr>
      <w:r>
        <w:t>Justin M. Hall</w:t>
      </w:r>
    </w:p>
    <w:p w14:paraId="743B3420" w14:textId="77777777" w:rsidR="0075770B" w:rsidRDefault="0075770B" w:rsidP="0075770B">
      <w:pPr>
        <w:pStyle w:val="Title2"/>
      </w:pPr>
      <w:r>
        <w:t>University of Wisconsin – La Crosse</w:t>
      </w:r>
    </w:p>
    <w:p w14:paraId="1E4B9681" w14:textId="77777777" w:rsidR="0075770B" w:rsidRDefault="0075770B" w:rsidP="0075770B">
      <w:pPr>
        <w:pStyle w:val="Title2"/>
      </w:pPr>
      <w:r>
        <w:t>DS 780: Data Science and Strategic Decision Making</w:t>
      </w:r>
    </w:p>
    <w:p w14:paraId="54D99579" w14:textId="77777777" w:rsidR="0075770B" w:rsidRDefault="0075770B" w:rsidP="0075770B">
      <w:pPr>
        <w:pStyle w:val="Title2"/>
      </w:pPr>
      <w:r>
        <w:t>June 3, 2020</w:t>
      </w:r>
    </w:p>
    <w:p w14:paraId="3A482F27" w14:textId="77777777" w:rsidR="0075770B" w:rsidRDefault="0075770B" w:rsidP="0075770B">
      <w:pPr>
        <w:pStyle w:val="SectionTitle"/>
      </w:pPr>
      <w:r>
        <w:lastRenderedPageBreak/>
        <w:t>Abstract</w:t>
      </w:r>
    </w:p>
    <w:sdt>
      <w:sdtPr>
        <w:alias w:val="Enter abstract content:"/>
        <w:tag w:val="Enter abstract content:"/>
        <w:id w:val="1605225004"/>
        <w:placeholder>
          <w:docPart w:val="E7B0EC1BCADC4D9E876B949E38BB1B33"/>
        </w:placeholder>
        <w:temporary/>
        <w:showingPlcHdr/>
        <w15:appearance w15:val="hidden"/>
      </w:sdtPr>
      <w:sdtContent>
        <w:p w14:paraId="7E45D018" w14:textId="77777777" w:rsidR="0075770B" w:rsidRPr="004D4F8C" w:rsidRDefault="0075770B" w:rsidP="0075770B">
          <w:pPr>
            <w:pStyle w:val="NoSpacing"/>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(To see your document with pagination, on the View tab, click Reading View.) Note that all text styles for this template are available on the Home tab of the ribbon, in the Styles gallery.</w:t>
          </w:r>
        </w:p>
      </w:sdtContent>
    </w:sdt>
    <w:p w14:paraId="574D1C42" w14:textId="77777777" w:rsidR="0075770B" w:rsidRDefault="0075770B" w:rsidP="0075770B">
      <w:r>
        <w:rPr>
          <w:rStyle w:val="Emphasis"/>
        </w:rPr>
        <w:t>Keywords</w:t>
      </w:r>
      <w:r>
        <w:t xml:space="preserve">: </w:t>
      </w:r>
      <w:sdt>
        <w:sdtPr>
          <w:alias w:val="Enter keyword(s):"/>
          <w:tag w:val="Enter keyword(s):"/>
          <w:id w:val="1402711190"/>
          <w:placeholder>
            <w:docPart w:val="D39AFB4A3B2A4AE1B51B5799B3A43C65"/>
          </w:placeholder>
          <w:temporary/>
          <w:showingPlcHdr/>
          <w15:appearance w15:val="hidden"/>
        </w:sdtPr>
        <w:sdtContent>
          <w:r>
            <w:t>Add keywords here. To replace this (or any) tip text with your own, just select it and then start typing. Don’t include space to the right or left of the characters in your selection.</w:t>
          </w:r>
        </w:sdtContent>
      </w:sdt>
    </w:p>
    <w:p w14:paraId="4441ED6A" w14:textId="77777777" w:rsidR="0075770B" w:rsidRDefault="0075770B" w:rsidP="0075770B">
      <w:pPr>
        <w:pStyle w:val="SectionTitle"/>
      </w:pPr>
      <w:r>
        <w:lastRenderedPageBreak/>
        <w:t>Using Data to Increase Customer Retention in the Video Game Industry</w:t>
      </w:r>
    </w:p>
    <w:p w14:paraId="303DC264" w14:textId="77777777" w:rsidR="0075770B" w:rsidRDefault="0075770B" w:rsidP="0075770B">
      <w:r>
        <w:t xml:space="preserve"> Video games were long ago marketed as children’s toys or only built for specific gaming consoles and personal computers. Now, thanks to increases in technology and generations of children growing up with video games, the industry now generates nearly one hundred billion dollars in revenue. With this lucrative of a market, companies must constantly fight for the attention of video game players. This has led many large developers to adopt big data techniques to ensure that players continue to stay engaged in their video games. </w:t>
      </w:r>
    </w:p>
    <w:p w14:paraId="4C5749B9" w14:textId="77777777" w:rsidR="0075770B" w:rsidRPr="00E7305D" w:rsidRDefault="0075770B" w:rsidP="0075770B"/>
    <w:sdt>
      <w:sdtPr>
        <w:alias w:val="Enter heading 1:"/>
        <w:tag w:val="Enter heading 1:"/>
        <w:id w:val="-1638413289"/>
        <w:placeholder>
          <w:docPart w:val="C34026B4E6284172A9E0785C20193E41"/>
        </w:placeholder>
        <w:temporary/>
        <w:showingPlcHdr/>
        <w15:appearance w15:val="hidden"/>
      </w:sdtPr>
      <w:sdtContent>
        <w:p w14:paraId="4BB41E6A" w14:textId="77777777" w:rsidR="0075770B" w:rsidRPr="00C5686B" w:rsidRDefault="0075770B" w:rsidP="0075770B">
          <w:pPr>
            <w:pStyle w:val="Heading1"/>
          </w:pPr>
          <w:r>
            <w:t>Heading 1</w:t>
          </w:r>
        </w:p>
      </w:sdtContent>
    </w:sdt>
    <w:p w14:paraId="57FFAB0A" w14:textId="77777777" w:rsidR="0075770B" w:rsidRDefault="0075770B" w:rsidP="0075770B">
      <w:sdt>
        <w:sdtPr>
          <w:alias w:val="Enter Paragraph Text:"/>
          <w:tag w:val="Enter Paragraph Text:"/>
          <w:id w:val="-1032563305"/>
          <w:placeholder>
            <w:docPart w:val="BFDFEE99D20248B58046C31F98D858FC"/>
          </w:placeholder>
          <w:temporary/>
          <w:showingPlcHdr/>
          <w15:appearance w15:val="hidden"/>
        </w:sdtPr>
        <w:sdtContent>
          <w:r>
            <w:t>The first two heading levels get their own paragraph, as shown here. Headings 3, 4, and 5 are run-in headings used at the beginning of the paragraph.</w:t>
          </w:r>
        </w:sdtContent>
      </w:sdt>
    </w:p>
    <w:sdt>
      <w:sdtPr>
        <w:alias w:val="Enter heading 2:"/>
        <w:tag w:val="Enter heading 2:"/>
        <w:id w:val="1808819929"/>
        <w:placeholder>
          <w:docPart w:val="D2EF647CD7B34181AB249EA0C346CDBE"/>
        </w:placeholder>
        <w:temporary/>
        <w:showingPlcHdr/>
        <w15:appearance w15:val="hidden"/>
      </w:sdtPr>
      <w:sdtContent>
        <w:p w14:paraId="06517302" w14:textId="77777777" w:rsidR="0075770B" w:rsidRPr="00C5686B" w:rsidRDefault="0075770B" w:rsidP="0075770B">
          <w:pPr>
            <w:pStyle w:val="Heading2"/>
          </w:pPr>
          <w:r>
            <w:t>Heading 2</w:t>
          </w:r>
          <w:r>
            <w:rPr>
              <w:rStyle w:val="FootnoteReference"/>
            </w:rPr>
            <w:t>1</w:t>
          </w:r>
        </w:p>
      </w:sdtContent>
    </w:sdt>
    <w:p w14:paraId="7DB5B511" w14:textId="77777777" w:rsidR="0075770B" w:rsidRDefault="0075770B" w:rsidP="0075770B">
      <w:sdt>
        <w:sdtPr>
          <w:alias w:val="Enter Paragraph Text:"/>
          <w:tag w:val="Enter Paragraph Text:"/>
          <w:id w:val="409048861"/>
          <w:placeholder>
            <w:docPart w:val="991FAC6A0081458BB98FF3A9213E5687"/>
          </w:placeholder>
          <w:temporary/>
          <w:showingPlcHdr/>
          <w15:appearance w15:val="hidden"/>
        </w:sdtPr>
        <w:sdtContent>
          <w:r>
            <w:t>For APA formatting requirements, it’s easy to just type your own footnote references and notes. To format a footnote reference, select the number and then, on the Home tab, in the Styles gallery, click Footnote Reference.</w:t>
          </w:r>
        </w:sdtContent>
      </w:sdt>
    </w:p>
    <w:p w14:paraId="3EF046DC" w14:textId="77777777" w:rsidR="0075770B" w:rsidRPr="003F7CBD" w:rsidRDefault="0075770B" w:rsidP="0075770B">
      <w:pPr>
        <w:pStyle w:val="Heading3"/>
      </w:pPr>
      <w:sdt>
        <w:sdtPr>
          <w:rPr>
            <w:rStyle w:val="Heading3Char"/>
            <w:b/>
            <w:bCs/>
          </w:rPr>
          <w:alias w:val="Enter heading 3:"/>
          <w:tag w:val="Enter heading 3:"/>
          <w:id w:val="540102573"/>
          <w:placeholder>
            <w:docPart w:val="D2BD40E9189F437E820F0A0085061247"/>
          </w:placeholder>
          <w:temporary/>
          <w:showingPlcHdr/>
          <w15:appearance w15:val="hidden"/>
        </w:sdtPr>
        <w:sdtContent>
          <w:r w:rsidRPr="003F7CBD">
            <w:rPr>
              <w:rStyle w:val="Heading3Char"/>
            </w:rPr>
            <w:t>Heading 3</w:t>
          </w:r>
        </w:sdtContent>
      </w:sdt>
      <w:r w:rsidRPr="003F7CBD">
        <w:rPr>
          <w:rStyle w:val="Heading3Char"/>
        </w:rPr>
        <w:t>.</w:t>
      </w:r>
    </w:p>
    <w:p w14:paraId="22DB3F2A" w14:textId="77777777" w:rsidR="0075770B" w:rsidRDefault="0075770B" w:rsidP="0075770B">
      <w:sdt>
        <w:sdtPr>
          <w:alias w:val="Enter Paragraph Text:"/>
          <w:tag w:val="Enter Paragraph Text:"/>
          <w:id w:val="448216597"/>
          <w:placeholder>
            <w:docPart w:val="C538E5721F524C94874E07FBD1017B90"/>
          </w:placeholder>
          <w:temporary/>
          <w:showingPlcHdr/>
          <w15:appearance w15:val="hidden"/>
        </w:sdtPr>
        <w:sdtContent>
          <w:r>
            <w:t xml:space="preserve">Include a period at the end of a run-in heading. Note that you can include consecutive paragraphs with their own headings, where appropriate. </w:t>
          </w:r>
        </w:sdtContent>
      </w:sdt>
    </w:p>
    <w:p w14:paraId="5012EE8C" w14:textId="77777777" w:rsidR="0075770B" w:rsidRPr="003F7CBD" w:rsidRDefault="0075770B" w:rsidP="0075770B">
      <w:pPr>
        <w:pStyle w:val="Heading4"/>
      </w:pPr>
      <w:sdt>
        <w:sdtPr>
          <w:alias w:val="Enter heading 4:"/>
          <w:tag w:val="Enter heading 4:"/>
          <w:id w:val="901412898"/>
          <w:placeholder>
            <w:docPart w:val="BEE443C28CA04E6880766AA156B632AD"/>
          </w:placeholder>
          <w:temporary/>
          <w:showingPlcHdr/>
          <w15:appearance w15:val="hidden"/>
        </w:sdtPr>
        <w:sdtContent>
          <w:r w:rsidRPr="003F7CBD">
            <w:rPr>
              <w:rStyle w:val="Heading4Char"/>
              <w:b/>
              <w:bCs/>
            </w:rPr>
            <w:t>Heading 4</w:t>
          </w:r>
        </w:sdtContent>
      </w:sdt>
      <w:r w:rsidRPr="003F7CBD">
        <w:rPr>
          <w:rStyle w:val="Heading4Char"/>
          <w:b/>
          <w:bCs/>
        </w:rPr>
        <w:t>.</w:t>
      </w:r>
    </w:p>
    <w:p w14:paraId="015644DC" w14:textId="77777777" w:rsidR="0075770B" w:rsidRDefault="0075770B" w:rsidP="0075770B">
      <w:pPr>
        <w:rPr>
          <w:b/>
          <w:bCs/>
        </w:rPr>
      </w:pPr>
      <w:sdt>
        <w:sdtPr>
          <w:alias w:val="Enter Paragraph Text:"/>
          <w:tag w:val="Enter Paragraph Text:"/>
          <w:id w:val="418754097"/>
          <w:placeholder>
            <w:docPart w:val="4B08AA7D57D9438FB27B54C81F6580CE"/>
          </w:placeholder>
          <w:temporary/>
          <w:showingPlcHdr/>
          <w15:appearance w15:val="hidden"/>
        </w:sdtPr>
        <w:sdtContent>
          <w:r>
            <w:t>When using headings, don’t skip levels. If you need a heading 3, 4, or 5 with no text following it before the next heading, just add a period at the end of the heading and then start a new paragraph for the subheading and its text.</w:t>
          </w:r>
        </w:sdtContent>
      </w:sdt>
      <w:r>
        <w:t xml:space="preserve"> (Last Name, Year)</w:t>
      </w:r>
    </w:p>
    <w:p w14:paraId="659C50C9" w14:textId="77777777" w:rsidR="0075770B" w:rsidRPr="003F7CBD" w:rsidRDefault="0075770B" w:rsidP="0075770B">
      <w:pPr>
        <w:pStyle w:val="Heading5"/>
      </w:pPr>
      <w:sdt>
        <w:sdtPr>
          <w:alias w:val="Enter heading 5:"/>
          <w:tag w:val="Enter heading 5:"/>
          <w:id w:val="-1713950659"/>
          <w:placeholder>
            <w:docPart w:val="1EDE6512436448799183908C7A6DB57E"/>
          </w:placeholder>
          <w:temporary/>
          <w:showingPlcHdr/>
          <w15:appearance w15:val="hidden"/>
        </w:sdtPr>
        <w:sdtContent>
          <w:r w:rsidRPr="003F7CBD">
            <w:rPr>
              <w:rStyle w:val="Heading5Char"/>
              <w:i/>
              <w:iCs/>
            </w:rPr>
            <w:t>Heading 5</w:t>
          </w:r>
        </w:sdtContent>
      </w:sdt>
      <w:r w:rsidRPr="003F7CBD">
        <w:rPr>
          <w:rStyle w:val="Heading5Char"/>
          <w:i/>
          <w:iCs/>
        </w:rPr>
        <w:t>.</w:t>
      </w:r>
    </w:p>
    <w:p w14:paraId="38D416F2" w14:textId="77777777" w:rsidR="0075770B" w:rsidRDefault="0075770B" w:rsidP="0075770B">
      <w:sdt>
        <w:sdtPr>
          <w:alias w:val="Enter Paragraph Text:"/>
          <w:tag w:val="Enter Paragraph Text:"/>
          <w:id w:val="1500621651"/>
          <w:placeholder>
            <w:docPart w:val="373EB48DAC0942FE832DA94FAF63C166"/>
          </w:placeholder>
          <w:temporary/>
          <w:showingPlcHdr/>
          <w15:appearance w15:val="hidden"/>
        </w:sdtPr>
        <w:sdtContent>
          <w:r>
            <w:t>Like all sections of your paper, references start on their own page, as you see on the page that follows. Just type in-text citations as you do any text of your paper, as shown at the end of this paragraph and the preceding paragraph.</w:t>
          </w:r>
        </w:sdtContent>
      </w:sdt>
      <w:r>
        <w:t xml:space="preserve"> (Last Name, Year)</w:t>
      </w:r>
    </w:p>
    <w:p w14:paraId="3B8124BF" w14:textId="77777777" w:rsidR="0075770B" w:rsidRDefault="0075770B" w:rsidP="0075770B">
      <w:sdt>
        <w:sdtPr>
          <w:alias w:val="Enter Paragraph Text:"/>
          <w:tag w:val="Enter Paragraph Text:"/>
          <w:id w:val="-771783512"/>
          <w:placeholder>
            <w:docPart w:val="F7CC67833E4748C89933E07A009FF889"/>
          </w:placeholder>
          <w:temporary/>
          <w:showingPlcHdr/>
          <w15:appearance w15:val="hidden"/>
        </w:sdtPr>
        <w:sdtContent>
          <w:r>
            <w:t>To see this document with all layout and formatting, such as hanging indents, on the View tab of the ribbon, click Reading View.</w:t>
          </w:r>
        </w:sdtContent>
      </w:sdt>
    </w:p>
    <w:sdt>
      <w:sdtPr>
        <w:rPr>
          <w:rFonts w:asciiTheme="minorHAnsi" w:eastAsiaTheme="minorEastAsia" w:hAnsiTheme="minorHAnsi" w:cstheme="minorBidi"/>
        </w:rPr>
        <w:id w:val="-1096949615"/>
        <w:docPartObj>
          <w:docPartGallery w:val="Bibliographies"/>
          <w:docPartUnique/>
        </w:docPartObj>
      </w:sdtPr>
      <w:sdtContent>
        <w:p w14:paraId="646B7D44" w14:textId="77777777" w:rsidR="0075770B" w:rsidRDefault="0075770B" w:rsidP="0075770B">
          <w:pPr>
            <w:pStyle w:val="SectionTitle"/>
          </w:pPr>
          <w:r>
            <w:t>References</w:t>
          </w:r>
        </w:p>
        <w:sdt>
          <w:sdtPr>
            <w:id w:val="-573587230"/>
            <w:bibliography/>
          </w:sdtPr>
          <w:sdtContent>
            <w:sdt>
              <w:sdtPr>
                <w:alias w:val="Enter article reference:"/>
                <w:tag w:val="Enter article reference:"/>
                <w:id w:val="281390320"/>
                <w:placeholder>
                  <w:docPart w:val="9A669F74BC1B444FB67A7EDADDFA08A9"/>
                </w:placeholder>
                <w:temporary/>
                <w:showingPlcHdr/>
                <w15:appearance w15:val="hidden"/>
              </w:sdtPr>
              <w:sdtContent>
                <w:p w14:paraId="0AB1774B" w14:textId="77777777" w:rsidR="0075770B" w:rsidRDefault="0075770B" w:rsidP="0075770B">
                  <w:pPr>
                    <w:pStyle w:val="Bibliography"/>
                    <w:rPr>
                      <w:noProof/>
                    </w:rPr>
                  </w:pPr>
                  <w:r>
                    <w:rPr>
                      <w:noProof/>
                    </w:rPr>
                    <w:t xml:space="preserve">Last Name, F. M. (Year). Article Title. </w:t>
                  </w:r>
                  <w:r>
                    <w:rPr>
                      <w:i/>
                      <w:iCs/>
                      <w:noProof/>
                    </w:rPr>
                    <w:t>Journal Title</w:t>
                  </w:r>
                  <w:r>
                    <w:rPr>
                      <w:noProof/>
                    </w:rPr>
                    <w:t>, Pages From - To.</w:t>
                  </w:r>
                </w:p>
              </w:sdtContent>
            </w:sdt>
            <w:p w14:paraId="553A26B3" w14:textId="77777777" w:rsidR="0075770B" w:rsidRDefault="0075770B" w:rsidP="0075770B">
              <w:pPr>
                <w:ind w:firstLine="0"/>
              </w:pPr>
              <w:hyperlink r:id="rId8" w:history="1">
                <w:r w:rsidRPr="008579BC">
                  <w:rPr>
                    <w:rStyle w:val="Hyperlink"/>
                  </w:rPr>
                  <w:t>https://www.gsb.stanford.edu/sites/gsb/files/rp3088.pdf</w:t>
                </w:r>
              </w:hyperlink>
            </w:p>
            <w:p w14:paraId="32EB928B" w14:textId="77777777" w:rsidR="0075770B" w:rsidRPr="00385FB9" w:rsidRDefault="0075770B" w:rsidP="0075770B">
              <w:pPr>
                <w:ind w:firstLine="0"/>
              </w:pPr>
              <w:r w:rsidRPr="006526E7">
                <w:t>https://wiki.uib.no/info310/images/4/4c/McAfeeBrynjolfsson2012-BigData-TheManagementRevolution-HBR.pdf</w:t>
              </w:r>
            </w:p>
            <w:p w14:paraId="1261BF75" w14:textId="5204F16A" w:rsidR="0075770B" w:rsidRDefault="00624077" w:rsidP="00624077">
              <w:pPr>
                <w:ind w:firstLine="0"/>
              </w:pPr>
              <w:proofErr w:type="spellStart"/>
              <w:r w:rsidRPr="00624077">
                <w:t>Mäntymäki</w:t>
              </w:r>
              <w:proofErr w:type="spellEnd"/>
              <w:r w:rsidRPr="00624077">
                <w:t xml:space="preserve">, M., </w:t>
              </w:r>
              <w:proofErr w:type="spellStart"/>
              <w:r w:rsidRPr="00624077">
                <w:t>Hyrynsalmi</w:t>
              </w:r>
              <w:proofErr w:type="spellEnd"/>
              <w:r w:rsidRPr="00624077">
                <w:t xml:space="preserve">, S., &amp; </w:t>
              </w:r>
              <w:proofErr w:type="spellStart"/>
              <w:r w:rsidRPr="00624077">
                <w:t>Koskenvoima</w:t>
              </w:r>
              <w:proofErr w:type="spellEnd"/>
              <w:r w:rsidRPr="00624077">
                <w:t>, A. (2019). How Do Small and Medium-Sized Game Companies Use Analytics? An Attention-Based View of Game Analytics. Information Systems Frontiers, 1-16.</w:t>
              </w:r>
            </w:p>
          </w:sdtContent>
        </w:sdt>
      </w:sdtContent>
    </w:sdt>
    <w:p w14:paraId="4AFAA0A1" w14:textId="77777777" w:rsidR="0075770B" w:rsidRDefault="0075770B" w:rsidP="0075770B">
      <w:pPr>
        <w:pStyle w:val="SectionTitle"/>
      </w:pPr>
      <w:r>
        <w:lastRenderedPageBreak/>
        <w:t>Footnotes</w:t>
      </w:r>
    </w:p>
    <w:sdt>
      <w:sdtPr>
        <w:alias w:val="Enter footnotes:"/>
        <w:tag w:val="Enter footnotes:"/>
        <w:id w:val="1383603944"/>
        <w:placeholder>
          <w:docPart w:val="406EEF398C7B4191B626A398BBFD655C"/>
        </w:placeholder>
        <w:temporary/>
        <w:showingPlcHdr/>
        <w15:appearance w15:val="hidden"/>
      </w:sdtPr>
      <w:sdtContent>
        <w:p w14:paraId="0BF11204" w14:textId="77777777" w:rsidR="0075770B" w:rsidRPr="0061747E" w:rsidRDefault="0075770B" w:rsidP="0075770B">
          <w:r>
            <w:rPr>
              <w:rStyle w:val="FootnoteReference"/>
            </w:rPr>
            <w:t>1</w:t>
          </w:r>
          <w:r>
            <w:t xml:space="preserve">Add footnotes, if any, on their own page following references.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 template.)</w:t>
          </w:r>
        </w:p>
      </w:sdtContent>
    </w:sdt>
    <w:p w14:paraId="3A4CC88B" w14:textId="77777777" w:rsidR="0075770B" w:rsidRDefault="0075770B" w:rsidP="0075770B">
      <w:pPr>
        <w:pStyle w:val="SectionTitle"/>
      </w:pPr>
      <w:r>
        <w:lastRenderedPageBreak/>
        <w:t>Tables</w:t>
      </w:r>
    </w:p>
    <w:p w14:paraId="2EB652F7" w14:textId="77777777" w:rsidR="0075770B" w:rsidRDefault="0075770B" w:rsidP="0075770B">
      <w:pPr>
        <w:pStyle w:val="NoSpacing"/>
      </w:pPr>
      <w:r>
        <w:t>Table 1</w:t>
      </w:r>
    </w:p>
    <w:sdt>
      <w:sdtPr>
        <w:alias w:val="Enter table title:"/>
        <w:tag w:val="Enter table title:"/>
        <w:id w:val="189722865"/>
        <w:placeholder>
          <w:docPart w:val="8D1703B79426458C9289A2C514DAAB94"/>
        </w:placeholder>
        <w:temporary/>
        <w:showingPlcHdr/>
        <w15:appearance w15:val="hidden"/>
      </w:sdtPr>
      <w:sdtContent>
        <w:p w14:paraId="239998BC" w14:textId="77777777" w:rsidR="0075770B" w:rsidRPr="0061747E" w:rsidRDefault="0075770B" w:rsidP="0075770B">
          <w:pPr>
            <w:pStyle w:val="NoSpacing"/>
          </w:pPr>
          <w:r>
            <w:rPr>
              <w:rStyle w:val="Emphasis"/>
            </w:rPr>
            <w:t>Table Title</w:t>
          </w:r>
        </w:p>
      </w:sdtContent>
    </w:sdt>
    <w:tbl>
      <w:tblPr>
        <w:tblStyle w:val="APAReport"/>
        <w:tblW w:w="5000" w:type="pct"/>
        <w:tblLook w:val="04A0" w:firstRow="1" w:lastRow="0" w:firstColumn="1" w:lastColumn="0" w:noHBand="0" w:noVBand="1"/>
        <w:tblDescription w:val="Content table"/>
      </w:tblPr>
      <w:tblGrid>
        <w:gridCol w:w="1874"/>
        <w:gridCol w:w="1872"/>
        <w:gridCol w:w="1872"/>
        <w:gridCol w:w="1872"/>
        <w:gridCol w:w="1870"/>
      </w:tblGrid>
      <w:tr w:rsidR="0075770B" w:rsidRPr="003F7CBD" w14:paraId="32CB46CB" w14:textId="77777777" w:rsidTr="001331E2">
        <w:trPr>
          <w:cnfStyle w:val="100000000000" w:firstRow="1" w:lastRow="0" w:firstColumn="0" w:lastColumn="0" w:oddVBand="0" w:evenVBand="0" w:oddHBand="0" w:evenHBand="0" w:firstRowFirstColumn="0" w:firstRowLastColumn="0" w:lastRowFirstColumn="0" w:lastRowLastColumn="0"/>
        </w:trPr>
        <w:sdt>
          <w:sdtPr>
            <w:alias w:val="Enter column heading:"/>
            <w:tag w:val="Enter column heading:"/>
            <w:id w:val="1432168878"/>
            <w:placeholder>
              <w:docPart w:val="469E7513FEE0470FB6F8E45D34B103D2"/>
            </w:placeholder>
            <w:temporary/>
            <w:showingPlcHdr/>
            <w15:appearance w15:val="hidden"/>
          </w:sdtPr>
          <w:sdtContent>
            <w:tc>
              <w:tcPr>
                <w:tcW w:w="1001" w:type="pct"/>
              </w:tcPr>
              <w:p w14:paraId="56853751" w14:textId="77777777" w:rsidR="0075770B" w:rsidRPr="003F7CBD" w:rsidRDefault="0075770B" w:rsidP="001331E2">
                <w:r w:rsidRPr="003F7CBD">
                  <w:t>Column Head</w:t>
                </w:r>
              </w:p>
            </w:tc>
          </w:sdtContent>
        </w:sdt>
        <w:sdt>
          <w:sdtPr>
            <w:alias w:val="Enter column heading:"/>
            <w:tag w:val="Enter column heading:"/>
            <w:id w:val="-1276717647"/>
            <w:placeholder>
              <w:docPart w:val="198213BC9D8A4057BEC15BBFF4F7560E"/>
            </w:placeholder>
            <w:temporary/>
            <w:showingPlcHdr/>
            <w15:appearance w15:val="hidden"/>
          </w:sdtPr>
          <w:sdtContent>
            <w:tc>
              <w:tcPr>
                <w:tcW w:w="1000" w:type="pct"/>
              </w:tcPr>
              <w:p w14:paraId="4FA80228" w14:textId="77777777" w:rsidR="0075770B" w:rsidRPr="003F7CBD" w:rsidRDefault="0075770B" w:rsidP="001331E2">
                <w:r w:rsidRPr="003F7CBD">
                  <w:t>Column Head</w:t>
                </w:r>
              </w:p>
            </w:tc>
          </w:sdtContent>
        </w:sdt>
        <w:sdt>
          <w:sdtPr>
            <w:alias w:val="Enter column heading:"/>
            <w:tag w:val="Enter column heading:"/>
            <w:id w:val="1625803293"/>
            <w:placeholder>
              <w:docPart w:val="50EDEC6716EF483C9C638715F3C4BE9E"/>
            </w:placeholder>
            <w:temporary/>
            <w:showingPlcHdr/>
            <w15:appearance w15:val="hidden"/>
          </w:sdtPr>
          <w:sdtContent>
            <w:tc>
              <w:tcPr>
                <w:tcW w:w="1000" w:type="pct"/>
              </w:tcPr>
              <w:p w14:paraId="7B67894D" w14:textId="77777777" w:rsidR="0075770B" w:rsidRPr="003F7CBD" w:rsidRDefault="0075770B" w:rsidP="001331E2">
                <w:r w:rsidRPr="003F7CBD">
                  <w:t>Column Head</w:t>
                </w:r>
              </w:p>
            </w:tc>
          </w:sdtContent>
        </w:sdt>
        <w:sdt>
          <w:sdtPr>
            <w:alias w:val="Enter column heading:"/>
            <w:tag w:val="Enter column heading:"/>
            <w:id w:val="-785037230"/>
            <w:placeholder>
              <w:docPart w:val="478C16EBCE9A4BFB915BC2A1B968151A"/>
            </w:placeholder>
            <w:temporary/>
            <w:showingPlcHdr/>
            <w15:appearance w15:val="hidden"/>
          </w:sdtPr>
          <w:sdtContent>
            <w:tc>
              <w:tcPr>
                <w:tcW w:w="1000" w:type="pct"/>
              </w:tcPr>
              <w:p w14:paraId="4E0B47D5" w14:textId="77777777" w:rsidR="0075770B" w:rsidRPr="003F7CBD" w:rsidRDefault="0075770B" w:rsidP="001331E2">
                <w:r w:rsidRPr="003F7CBD">
                  <w:t>Column Head</w:t>
                </w:r>
              </w:p>
            </w:tc>
          </w:sdtContent>
        </w:sdt>
        <w:sdt>
          <w:sdtPr>
            <w:alias w:val="Enter column heading:"/>
            <w:tag w:val="Enter column heading:"/>
            <w:id w:val="1625421796"/>
            <w:placeholder>
              <w:docPart w:val="F91353F064D84B41ABC0177D22190B70"/>
            </w:placeholder>
            <w:temporary/>
            <w:showingPlcHdr/>
            <w15:appearance w15:val="hidden"/>
          </w:sdtPr>
          <w:sdtContent>
            <w:tc>
              <w:tcPr>
                <w:tcW w:w="999" w:type="pct"/>
              </w:tcPr>
              <w:p w14:paraId="21CF8FC5" w14:textId="77777777" w:rsidR="0075770B" w:rsidRPr="003F7CBD" w:rsidRDefault="0075770B" w:rsidP="001331E2">
                <w:r w:rsidRPr="003F7CBD">
                  <w:t>Column Head</w:t>
                </w:r>
              </w:p>
            </w:tc>
          </w:sdtContent>
        </w:sdt>
      </w:tr>
      <w:tr w:rsidR="0075770B" w:rsidRPr="003F7CBD" w14:paraId="7F1A3C75" w14:textId="77777777" w:rsidTr="001331E2">
        <w:sdt>
          <w:sdtPr>
            <w:alias w:val="Enter row heading:"/>
            <w:tag w:val="Enter row heading:"/>
            <w:id w:val="-776103256"/>
            <w:placeholder>
              <w:docPart w:val="FFAF1B15257B448080EAB1C3DDAA620E"/>
            </w:placeholder>
            <w:temporary/>
            <w:showingPlcHdr/>
            <w15:appearance w15:val="hidden"/>
          </w:sdtPr>
          <w:sdtContent>
            <w:tc>
              <w:tcPr>
                <w:tcW w:w="1001" w:type="pct"/>
              </w:tcPr>
              <w:p w14:paraId="3B67A580" w14:textId="77777777" w:rsidR="0075770B" w:rsidRPr="003F7CBD" w:rsidRDefault="0075770B" w:rsidP="001331E2">
                <w:r w:rsidRPr="003F7CBD">
                  <w:t>Row Head</w:t>
                </w:r>
              </w:p>
            </w:tc>
          </w:sdtContent>
        </w:sdt>
        <w:sdt>
          <w:sdtPr>
            <w:alias w:val="Enter table content:"/>
            <w:tag w:val="Enter table content:"/>
            <w:id w:val="-807554352"/>
            <w:placeholder>
              <w:docPart w:val="B4FE6CD4E99A487893F43C8A005B68B4"/>
            </w:placeholder>
            <w:temporary/>
            <w:showingPlcHdr/>
            <w15:appearance w15:val="hidden"/>
          </w:sdtPr>
          <w:sdtContent>
            <w:tc>
              <w:tcPr>
                <w:tcW w:w="1000" w:type="pct"/>
              </w:tcPr>
              <w:p w14:paraId="1244EB7B" w14:textId="77777777" w:rsidR="0075770B" w:rsidRPr="003F7CBD" w:rsidRDefault="0075770B" w:rsidP="001331E2">
                <w:r w:rsidRPr="003F7CBD">
                  <w:t>123</w:t>
                </w:r>
              </w:p>
            </w:tc>
          </w:sdtContent>
        </w:sdt>
        <w:sdt>
          <w:sdtPr>
            <w:alias w:val="Enter table content:"/>
            <w:tag w:val="Enter table content:"/>
            <w:id w:val="280231353"/>
            <w:placeholder>
              <w:docPart w:val="4AF2EC12E306431C89759265F833B1D8"/>
            </w:placeholder>
            <w:temporary/>
            <w:showingPlcHdr/>
            <w15:appearance w15:val="hidden"/>
          </w:sdtPr>
          <w:sdtContent>
            <w:tc>
              <w:tcPr>
                <w:tcW w:w="1000" w:type="pct"/>
              </w:tcPr>
              <w:p w14:paraId="790A8833" w14:textId="77777777" w:rsidR="0075770B" w:rsidRPr="003F7CBD" w:rsidRDefault="0075770B" w:rsidP="001331E2">
                <w:r w:rsidRPr="003F7CBD">
                  <w:t>123</w:t>
                </w:r>
              </w:p>
            </w:tc>
          </w:sdtContent>
        </w:sdt>
        <w:sdt>
          <w:sdtPr>
            <w:alias w:val="Enter table content:"/>
            <w:tag w:val="Enter table content:"/>
            <w:id w:val="1112399134"/>
            <w:placeholder>
              <w:docPart w:val="646CC14422A8463CBC643A346DAE8D9E"/>
            </w:placeholder>
            <w:temporary/>
            <w:showingPlcHdr/>
            <w15:appearance w15:val="hidden"/>
          </w:sdtPr>
          <w:sdtContent>
            <w:tc>
              <w:tcPr>
                <w:tcW w:w="1000" w:type="pct"/>
              </w:tcPr>
              <w:p w14:paraId="24180769" w14:textId="77777777" w:rsidR="0075770B" w:rsidRPr="003F7CBD" w:rsidRDefault="0075770B" w:rsidP="001331E2">
                <w:r w:rsidRPr="003F7CBD">
                  <w:t>123</w:t>
                </w:r>
              </w:p>
            </w:tc>
          </w:sdtContent>
        </w:sdt>
        <w:sdt>
          <w:sdtPr>
            <w:alias w:val="Enter table content:"/>
            <w:tag w:val="Enter table content:"/>
            <w:id w:val="657579400"/>
            <w:placeholder>
              <w:docPart w:val="E45909AAFCFE43E9B2CB85DBC112075C"/>
            </w:placeholder>
            <w:temporary/>
            <w:showingPlcHdr/>
            <w15:appearance w15:val="hidden"/>
          </w:sdtPr>
          <w:sdtContent>
            <w:tc>
              <w:tcPr>
                <w:tcW w:w="999" w:type="pct"/>
              </w:tcPr>
              <w:p w14:paraId="48E11CCA" w14:textId="77777777" w:rsidR="0075770B" w:rsidRPr="003F7CBD" w:rsidRDefault="0075770B" w:rsidP="001331E2">
                <w:r w:rsidRPr="003F7CBD">
                  <w:t>123</w:t>
                </w:r>
              </w:p>
            </w:tc>
          </w:sdtContent>
        </w:sdt>
      </w:tr>
      <w:tr w:rsidR="0075770B" w:rsidRPr="003F7CBD" w14:paraId="42CB89A0" w14:textId="77777777" w:rsidTr="001331E2">
        <w:sdt>
          <w:sdtPr>
            <w:alias w:val="Enter row heading:"/>
            <w:tag w:val="Enter row heading:"/>
            <w:id w:val="1647709309"/>
            <w:placeholder>
              <w:docPart w:val="A48F52B1777E414D94849559E7F57E44"/>
            </w:placeholder>
            <w:temporary/>
            <w:showingPlcHdr/>
            <w15:appearance w15:val="hidden"/>
          </w:sdtPr>
          <w:sdtContent>
            <w:tc>
              <w:tcPr>
                <w:tcW w:w="1001" w:type="pct"/>
              </w:tcPr>
              <w:p w14:paraId="2C8E54DC" w14:textId="77777777" w:rsidR="0075770B" w:rsidRPr="003F7CBD" w:rsidRDefault="0075770B" w:rsidP="001331E2">
                <w:r w:rsidRPr="003F7CBD">
                  <w:t>Row Head</w:t>
                </w:r>
              </w:p>
            </w:tc>
          </w:sdtContent>
        </w:sdt>
        <w:sdt>
          <w:sdtPr>
            <w:alias w:val="Enter table content:"/>
            <w:tag w:val="Enter table content:"/>
            <w:id w:val="318473272"/>
            <w:placeholder>
              <w:docPart w:val="F19E2DD66E6C478D86A6508EFFD0F3E9"/>
            </w:placeholder>
            <w:temporary/>
            <w:showingPlcHdr/>
            <w15:appearance w15:val="hidden"/>
          </w:sdtPr>
          <w:sdtContent>
            <w:tc>
              <w:tcPr>
                <w:tcW w:w="1000" w:type="pct"/>
              </w:tcPr>
              <w:p w14:paraId="6B5A353D" w14:textId="77777777" w:rsidR="0075770B" w:rsidRPr="003F7CBD" w:rsidRDefault="0075770B" w:rsidP="001331E2">
                <w:r w:rsidRPr="003F7CBD">
                  <w:t>456</w:t>
                </w:r>
              </w:p>
            </w:tc>
          </w:sdtContent>
        </w:sdt>
        <w:sdt>
          <w:sdtPr>
            <w:alias w:val="Enter table content:"/>
            <w:tag w:val="Enter table content:"/>
            <w:id w:val="692734143"/>
            <w:placeholder>
              <w:docPart w:val="6E619EC64D3943F0AF94055D37B46F1A"/>
            </w:placeholder>
            <w:temporary/>
            <w:showingPlcHdr/>
            <w15:appearance w15:val="hidden"/>
          </w:sdtPr>
          <w:sdtContent>
            <w:tc>
              <w:tcPr>
                <w:tcW w:w="1000" w:type="pct"/>
              </w:tcPr>
              <w:p w14:paraId="7EB963A3" w14:textId="77777777" w:rsidR="0075770B" w:rsidRPr="003F7CBD" w:rsidRDefault="0075770B" w:rsidP="001331E2">
                <w:r w:rsidRPr="003F7CBD">
                  <w:t>456</w:t>
                </w:r>
              </w:p>
            </w:tc>
          </w:sdtContent>
        </w:sdt>
        <w:sdt>
          <w:sdtPr>
            <w:alias w:val="Enter table content:"/>
            <w:tag w:val="Enter table content:"/>
            <w:id w:val="-741952228"/>
            <w:placeholder>
              <w:docPart w:val="5DD21554E68D4C4CA3ED373CD7C2398A"/>
            </w:placeholder>
            <w:temporary/>
            <w:showingPlcHdr/>
            <w15:appearance w15:val="hidden"/>
          </w:sdtPr>
          <w:sdtContent>
            <w:tc>
              <w:tcPr>
                <w:tcW w:w="1000" w:type="pct"/>
              </w:tcPr>
              <w:p w14:paraId="2930556F" w14:textId="77777777" w:rsidR="0075770B" w:rsidRPr="003F7CBD" w:rsidRDefault="0075770B" w:rsidP="001331E2">
                <w:r w:rsidRPr="003F7CBD">
                  <w:t>456</w:t>
                </w:r>
              </w:p>
            </w:tc>
          </w:sdtContent>
        </w:sdt>
        <w:sdt>
          <w:sdtPr>
            <w:alias w:val="Enter table content:"/>
            <w:tag w:val="Enter table content:"/>
            <w:id w:val="-1942911871"/>
            <w:placeholder>
              <w:docPart w:val="B59C4228BE4447EEA6F6F6A35D13BB90"/>
            </w:placeholder>
            <w:temporary/>
            <w:showingPlcHdr/>
            <w15:appearance w15:val="hidden"/>
          </w:sdtPr>
          <w:sdtContent>
            <w:tc>
              <w:tcPr>
                <w:tcW w:w="999" w:type="pct"/>
              </w:tcPr>
              <w:p w14:paraId="3E4A487C" w14:textId="77777777" w:rsidR="0075770B" w:rsidRPr="003F7CBD" w:rsidRDefault="0075770B" w:rsidP="001331E2">
                <w:r w:rsidRPr="003F7CBD">
                  <w:t>456</w:t>
                </w:r>
              </w:p>
            </w:tc>
          </w:sdtContent>
        </w:sdt>
      </w:tr>
      <w:tr w:rsidR="0075770B" w:rsidRPr="003F7CBD" w14:paraId="4AE918D1" w14:textId="77777777" w:rsidTr="001331E2">
        <w:sdt>
          <w:sdtPr>
            <w:alias w:val="Enter row heading:"/>
            <w:tag w:val="Enter row heading:"/>
            <w:id w:val="-140496545"/>
            <w:placeholder>
              <w:docPart w:val="3FFF4ACD13C74A14928590D070BE8291"/>
            </w:placeholder>
            <w:temporary/>
            <w:showingPlcHdr/>
            <w15:appearance w15:val="hidden"/>
          </w:sdtPr>
          <w:sdtContent>
            <w:tc>
              <w:tcPr>
                <w:tcW w:w="1001" w:type="pct"/>
              </w:tcPr>
              <w:p w14:paraId="156B8B08" w14:textId="77777777" w:rsidR="0075770B" w:rsidRPr="003F7CBD" w:rsidRDefault="0075770B" w:rsidP="001331E2">
                <w:r w:rsidRPr="003F7CBD">
                  <w:t>Row Head</w:t>
                </w:r>
              </w:p>
            </w:tc>
          </w:sdtContent>
        </w:sdt>
        <w:sdt>
          <w:sdtPr>
            <w:alias w:val="Enter table content:"/>
            <w:tag w:val="Enter table content:"/>
            <w:id w:val="-1788885857"/>
            <w:placeholder>
              <w:docPart w:val="64BF237986E2440A8D099DE09F19F7D6"/>
            </w:placeholder>
            <w:temporary/>
            <w:showingPlcHdr/>
            <w15:appearance w15:val="hidden"/>
          </w:sdtPr>
          <w:sdtContent>
            <w:tc>
              <w:tcPr>
                <w:tcW w:w="1000" w:type="pct"/>
              </w:tcPr>
              <w:p w14:paraId="59C16575" w14:textId="77777777" w:rsidR="0075770B" w:rsidRPr="003F7CBD" w:rsidRDefault="0075770B" w:rsidP="001331E2">
                <w:r w:rsidRPr="003F7CBD">
                  <w:t>789</w:t>
                </w:r>
              </w:p>
            </w:tc>
          </w:sdtContent>
        </w:sdt>
        <w:sdt>
          <w:sdtPr>
            <w:alias w:val="Enter table content:"/>
            <w:tag w:val="Enter table content:"/>
            <w:id w:val="43103909"/>
            <w:placeholder>
              <w:docPart w:val="085FEFC11EEE4DFFA8CCB630EE28B76D"/>
            </w:placeholder>
            <w:temporary/>
            <w:showingPlcHdr/>
            <w15:appearance w15:val="hidden"/>
          </w:sdtPr>
          <w:sdtContent>
            <w:tc>
              <w:tcPr>
                <w:tcW w:w="1000" w:type="pct"/>
              </w:tcPr>
              <w:p w14:paraId="6B5E1224" w14:textId="77777777" w:rsidR="0075770B" w:rsidRPr="003F7CBD" w:rsidRDefault="0075770B" w:rsidP="001331E2">
                <w:r w:rsidRPr="003F7CBD">
                  <w:t>789</w:t>
                </w:r>
              </w:p>
            </w:tc>
          </w:sdtContent>
        </w:sdt>
        <w:sdt>
          <w:sdtPr>
            <w:alias w:val="Enter table content:"/>
            <w:tag w:val="Enter table content:"/>
            <w:id w:val="1629900970"/>
            <w:placeholder>
              <w:docPart w:val="FE431CC76AF74DBAA523B1D4DED30FAD"/>
            </w:placeholder>
            <w:temporary/>
            <w:showingPlcHdr/>
            <w15:appearance w15:val="hidden"/>
          </w:sdtPr>
          <w:sdtContent>
            <w:tc>
              <w:tcPr>
                <w:tcW w:w="1000" w:type="pct"/>
              </w:tcPr>
              <w:p w14:paraId="12EAEAB7" w14:textId="77777777" w:rsidR="0075770B" w:rsidRPr="003F7CBD" w:rsidRDefault="0075770B" w:rsidP="001331E2">
                <w:r w:rsidRPr="003F7CBD">
                  <w:t>789</w:t>
                </w:r>
              </w:p>
            </w:tc>
          </w:sdtContent>
        </w:sdt>
        <w:sdt>
          <w:sdtPr>
            <w:alias w:val="Enter table content:"/>
            <w:tag w:val="Enter table content:"/>
            <w:id w:val="1352995704"/>
            <w:placeholder>
              <w:docPart w:val="AB75D3D5B24246C9A128717E33518905"/>
            </w:placeholder>
            <w:temporary/>
            <w:showingPlcHdr/>
            <w15:appearance w15:val="hidden"/>
          </w:sdtPr>
          <w:sdtContent>
            <w:tc>
              <w:tcPr>
                <w:tcW w:w="999" w:type="pct"/>
              </w:tcPr>
              <w:p w14:paraId="593B16DE" w14:textId="77777777" w:rsidR="0075770B" w:rsidRPr="003F7CBD" w:rsidRDefault="0075770B" w:rsidP="001331E2">
                <w:r w:rsidRPr="003F7CBD">
                  <w:t>789</w:t>
                </w:r>
              </w:p>
            </w:tc>
          </w:sdtContent>
        </w:sdt>
      </w:tr>
      <w:tr w:rsidR="0075770B" w:rsidRPr="003F7CBD" w14:paraId="3DB498E2" w14:textId="77777777" w:rsidTr="001331E2">
        <w:sdt>
          <w:sdtPr>
            <w:alias w:val="Enter row heading:"/>
            <w:tag w:val="Enter row heading:"/>
            <w:id w:val="-507442647"/>
            <w:placeholder>
              <w:docPart w:val="31A9C926C92840BC8A9066B9990BF3DA"/>
            </w:placeholder>
            <w:temporary/>
            <w:showingPlcHdr/>
            <w15:appearance w15:val="hidden"/>
          </w:sdtPr>
          <w:sdtContent>
            <w:tc>
              <w:tcPr>
                <w:tcW w:w="1001" w:type="pct"/>
              </w:tcPr>
              <w:p w14:paraId="6B69DF6B" w14:textId="77777777" w:rsidR="0075770B" w:rsidRPr="003F7CBD" w:rsidRDefault="0075770B" w:rsidP="001331E2">
                <w:r w:rsidRPr="003F7CBD">
                  <w:t>Row Head</w:t>
                </w:r>
              </w:p>
            </w:tc>
          </w:sdtContent>
        </w:sdt>
        <w:sdt>
          <w:sdtPr>
            <w:alias w:val="Enter table content:"/>
            <w:tag w:val="Enter table content:"/>
            <w:id w:val="-2032324542"/>
            <w:placeholder>
              <w:docPart w:val="EB582E954BD9498DB4FF2BB35A750054"/>
            </w:placeholder>
            <w:temporary/>
            <w:showingPlcHdr/>
            <w15:appearance w15:val="hidden"/>
          </w:sdtPr>
          <w:sdtContent>
            <w:tc>
              <w:tcPr>
                <w:tcW w:w="1000" w:type="pct"/>
              </w:tcPr>
              <w:p w14:paraId="57ACEF60" w14:textId="77777777" w:rsidR="0075770B" w:rsidRPr="003F7CBD" w:rsidRDefault="0075770B" w:rsidP="001331E2">
                <w:r w:rsidRPr="003F7CBD">
                  <w:t>123</w:t>
                </w:r>
              </w:p>
            </w:tc>
          </w:sdtContent>
        </w:sdt>
        <w:sdt>
          <w:sdtPr>
            <w:alias w:val="Enter table content:"/>
            <w:tag w:val="Enter table content:"/>
            <w:id w:val="79960624"/>
            <w:placeholder>
              <w:docPart w:val="6FEF3B54AAAF46DDB2AF961D138D2505"/>
            </w:placeholder>
            <w:temporary/>
            <w:showingPlcHdr/>
            <w15:appearance w15:val="hidden"/>
          </w:sdtPr>
          <w:sdtContent>
            <w:tc>
              <w:tcPr>
                <w:tcW w:w="1000" w:type="pct"/>
              </w:tcPr>
              <w:p w14:paraId="2068181C" w14:textId="77777777" w:rsidR="0075770B" w:rsidRPr="003F7CBD" w:rsidRDefault="0075770B" w:rsidP="001331E2">
                <w:r w:rsidRPr="003F7CBD">
                  <w:t>123</w:t>
                </w:r>
              </w:p>
            </w:tc>
          </w:sdtContent>
        </w:sdt>
        <w:sdt>
          <w:sdtPr>
            <w:alias w:val="Enter table content:"/>
            <w:tag w:val="Enter table content:"/>
            <w:id w:val="1841045655"/>
            <w:placeholder>
              <w:docPart w:val="799A770C89BF4B1FB727C799A6FC75FA"/>
            </w:placeholder>
            <w:temporary/>
            <w:showingPlcHdr/>
            <w15:appearance w15:val="hidden"/>
          </w:sdtPr>
          <w:sdtContent>
            <w:tc>
              <w:tcPr>
                <w:tcW w:w="1000" w:type="pct"/>
              </w:tcPr>
              <w:p w14:paraId="5471A2AB" w14:textId="77777777" w:rsidR="0075770B" w:rsidRPr="003F7CBD" w:rsidRDefault="0075770B" w:rsidP="001331E2">
                <w:r w:rsidRPr="003F7CBD">
                  <w:t>123</w:t>
                </w:r>
              </w:p>
            </w:tc>
          </w:sdtContent>
        </w:sdt>
        <w:sdt>
          <w:sdtPr>
            <w:alias w:val="Enter table content:"/>
            <w:tag w:val="Enter table content:"/>
            <w:id w:val="-1718190026"/>
            <w:placeholder>
              <w:docPart w:val="868AA7C0E1B54C5AA792DE7BC7297D8C"/>
            </w:placeholder>
            <w:temporary/>
            <w:showingPlcHdr/>
            <w15:appearance w15:val="hidden"/>
          </w:sdtPr>
          <w:sdtContent>
            <w:tc>
              <w:tcPr>
                <w:tcW w:w="999" w:type="pct"/>
              </w:tcPr>
              <w:p w14:paraId="267A5250" w14:textId="77777777" w:rsidR="0075770B" w:rsidRPr="003F7CBD" w:rsidRDefault="0075770B" w:rsidP="001331E2">
                <w:r w:rsidRPr="003F7CBD">
                  <w:t>123</w:t>
                </w:r>
              </w:p>
            </w:tc>
          </w:sdtContent>
        </w:sdt>
      </w:tr>
      <w:tr w:rsidR="0075770B" w:rsidRPr="003F7CBD" w14:paraId="2F891E47" w14:textId="77777777" w:rsidTr="001331E2">
        <w:sdt>
          <w:sdtPr>
            <w:alias w:val="Enter row heading:"/>
            <w:tag w:val="Enter row heading:"/>
            <w:id w:val="-1752881268"/>
            <w:placeholder>
              <w:docPart w:val="AC357C3EC3D34F5195CBD5D2589C68D8"/>
            </w:placeholder>
            <w:temporary/>
            <w:showingPlcHdr/>
            <w15:appearance w15:val="hidden"/>
          </w:sdtPr>
          <w:sdtContent>
            <w:tc>
              <w:tcPr>
                <w:tcW w:w="1001" w:type="pct"/>
              </w:tcPr>
              <w:p w14:paraId="5459FD6D" w14:textId="77777777" w:rsidR="0075770B" w:rsidRPr="003F7CBD" w:rsidRDefault="0075770B" w:rsidP="001331E2">
                <w:r w:rsidRPr="003F7CBD">
                  <w:t>Row Head</w:t>
                </w:r>
              </w:p>
            </w:tc>
          </w:sdtContent>
        </w:sdt>
        <w:sdt>
          <w:sdtPr>
            <w:alias w:val="Enter table content:"/>
            <w:tag w:val="Enter table content:"/>
            <w:id w:val="-784184485"/>
            <w:placeholder>
              <w:docPart w:val="0BE71C1A124D47D19B470BC4F5EEB558"/>
            </w:placeholder>
            <w:temporary/>
            <w:showingPlcHdr/>
            <w15:appearance w15:val="hidden"/>
          </w:sdtPr>
          <w:sdtContent>
            <w:tc>
              <w:tcPr>
                <w:tcW w:w="1000" w:type="pct"/>
              </w:tcPr>
              <w:p w14:paraId="1B5C2AF2" w14:textId="77777777" w:rsidR="0075770B" w:rsidRPr="003F7CBD" w:rsidRDefault="0075770B" w:rsidP="001331E2">
                <w:r w:rsidRPr="003F7CBD">
                  <w:t>456</w:t>
                </w:r>
              </w:p>
            </w:tc>
          </w:sdtContent>
        </w:sdt>
        <w:sdt>
          <w:sdtPr>
            <w:alias w:val="Enter table content:"/>
            <w:tag w:val="Enter table content:"/>
            <w:id w:val="555897741"/>
            <w:placeholder>
              <w:docPart w:val="2A518D1A828543FA8152B1185810318F"/>
            </w:placeholder>
            <w:temporary/>
            <w:showingPlcHdr/>
            <w15:appearance w15:val="hidden"/>
          </w:sdtPr>
          <w:sdtContent>
            <w:tc>
              <w:tcPr>
                <w:tcW w:w="1000" w:type="pct"/>
              </w:tcPr>
              <w:p w14:paraId="39E8526B" w14:textId="77777777" w:rsidR="0075770B" w:rsidRPr="003F7CBD" w:rsidRDefault="0075770B" w:rsidP="001331E2">
                <w:r w:rsidRPr="003F7CBD">
                  <w:t>456</w:t>
                </w:r>
              </w:p>
            </w:tc>
          </w:sdtContent>
        </w:sdt>
        <w:sdt>
          <w:sdtPr>
            <w:alias w:val="Enter table content:"/>
            <w:tag w:val="Enter table content:"/>
            <w:id w:val="1565367243"/>
            <w:placeholder>
              <w:docPart w:val="89537564CBD94FBEB8F170D15A75036F"/>
            </w:placeholder>
            <w:temporary/>
            <w:showingPlcHdr/>
            <w15:appearance w15:val="hidden"/>
          </w:sdtPr>
          <w:sdtContent>
            <w:tc>
              <w:tcPr>
                <w:tcW w:w="1000" w:type="pct"/>
              </w:tcPr>
              <w:p w14:paraId="20AE97CF" w14:textId="77777777" w:rsidR="0075770B" w:rsidRPr="003F7CBD" w:rsidRDefault="0075770B" w:rsidP="001331E2">
                <w:r w:rsidRPr="003F7CBD">
                  <w:t>456</w:t>
                </w:r>
              </w:p>
            </w:tc>
          </w:sdtContent>
        </w:sdt>
        <w:sdt>
          <w:sdtPr>
            <w:alias w:val="Enter table content:"/>
            <w:tag w:val="Enter table content:"/>
            <w:id w:val="482120616"/>
            <w:placeholder>
              <w:docPart w:val="B821503D313D46CFA7590756EDAEBB1A"/>
            </w:placeholder>
            <w:temporary/>
            <w:showingPlcHdr/>
            <w15:appearance w15:val="hidden"/>
          </w:sdtPr>
          <w:sdtContent>
            <w:tc>
              <w:tcPr>
                <w:tcW w:w="999" w:type="pct"/>
              </w:tcPr>
              <w:p w14:paraId="650297DE" w14:textId="77777777" w:rsidR="0075770B" w:rsidRPr="003F7CBD" w:rsidRDefault="0075770B" w:rsidP="001331E2">
                <w:r w:rsidRPr="003F7CBD">
                  <w:t>456</w:t>
                </w:r>
              </w:p>
            </w:tc>
          </w:sdtContent>
        </w:sdt>
      </w:tr>
      <w:tr w:rsidR="0075770B" w:rsidRPr="003F7CBD" w14:paraId="65A6814A" w14:textId="77777777" w:rsidTr="001331E2">
        <w:sdt>
          <w:sdtPr>
            <w:alias w:val="Enter row heading:"/>
            <w:tag w:val="Enter row heading:"/>
            <w:id w:val="1541240633"/>
            <w:placeholder>
              <w:docPart w:val="F9D1D5106C9A4A339F8F1089BB228F85"/>
            </w:placeholder>
            <w:temporary/>
            <w:showingPlcHdr/>
            <w15:appearance w15:val="hidden"/>
          </w:sdtPr>
          <w:sdtContent>
            <w:tc>
              <w:tcPr>
                <w:tcW w:w="1001" w:type="pct"/>
              </w:tcPr>
              <w:p w14:paraId="3A5B6295" w14:textId="77777777" w:rsidR="0075770B" w:rsidRPr="003F7CBD" w:rsidRDefault="0075770B" w:rsidP="001331E2">
                <w:r w:rsidRPr="003F7CBD">
                  <w:t>Row Head</w:t>
                </w:r>
              </w:p>
            </w:tc>
          </w:sdtContent>
        </w:sdt>
        <w:sdt>
          <w:sdtPr>
            <w:alias w:val="Enter table content:"/>
            <w:tag w:val="Enter table content:"/>
            <w:id w:val="866266036"/>
            <w:placeholder>
              <w:docPart w:val="6E3248BA7B944DFEBC53F92F9AE96487"/>
            </w:placeholder>
            <w:temporary/>
            <w:showingPlcHdr/>
            <w15:appearance w15:val="hidden"/>
          </w:sdtPr>
          <w:sdtContent>
            <w:tc>
              <w:tcPr>
                <w:tcW w:w="1000" w:type="pct"/>
              </w:tcPr>
              <w:p w14:paraId="5EE1D155" w14:textId="77777777" w:rsidR="0075770B" w:rsidRPr="003F7CBD" w:rsidRDefault="0075770B" w:rsidP="001331E2">
                <w:r w:rsidRPr="003F7CBD">
                  <w:t>789</w:t>
                </w:r>
              </w:p>
            </w:tc>
          </w:sdtContent>
        </w:sdt>
        <w:sdt>
          <w:sdtPr>
            <w:alias w:val="Enter table content:"/>
            <w:tag w:val="Enter table content:"/>
            <w:id w:val="858242133"/>
            <w:placeholder>
              <w:docPart w:val="5583D0F29F8F48739E898C91CEF61DB7"/>
            </w:placeholder>
            <w:temporary/>
            <w:showingPlcHdr/>
            <w15:appearance w15:val="hidden"/>
          </w:sdtPr>
          <w:sdtContent>
            <w:tc>
              <w:tcPr>
                <w:tcW w:w="1000" w:type="pct"/>
              </w:tcPr>
              <w:p w14:paraId="1828969A" w14:textId="77777777" w:rsidR="0075770B" w:rsidRPr="003F7CBD" w:rsidRDefault="0075770B" w:rsidP="001331E2">
                <w:r w:rsidRPr="003F7CBD">
                  <w:t>789</w:t>
                </w:r>
              </w:p>
            </w:tc>
          </w:sdtContent>
        </w:sdt>
        <w:sdt>
          <w:sdtPr>
            <w:alias w:val="Enter table content:"/>
            <w:tag w:val="Enter table content:"/>
            <w:id w:val="1397173803"/>
            <w:placeholder>
              <w:docPart w:val="C9400DB7B12E4B5B9F0643D95BEC4D88"/>
            </w:placeholder>
            <w:temporary/>
            <w:showingPlcHdr/>
            <w15:appearance w15:val="hidden"/>
          </w:sdtPr>
          <w:sdtContent>
            <w:tc>
              <w:tcPr>
                <w:tcW w:w="1000" w:type="pct"/>
              </w:tcPr>
              <w:p w14:paraId="68265AEC" w14:textId="77777777" w:rsidR="0075770B" w:rsidRPr="003F7CBD" w:rsidRDefault="0075770B" w:rsidP="001331E2">
                <w:r w:rsidRPr="003F7CBD">
                  <w:t>789</w:t>
                </w:r>
              </w:p>
            </w:tc>
          </w:sdtContent>
        </w:sdt>
        <w:sdt>
          <w:sdtPr>
            <w:alias w:val="Enter table content:"/>
            <w:tag w:val="Enter table content:"/>
            <w:id w:val="-1628540116"/>
            <w:placeholder>
              <w:docPart w:val="35321A4CEF604DE49B14F778B6D30E13"/>
            </w:placeholder>
            <w:temporary/>
            <w:showingPlcHdr/>
            <w15:appearance w15:val="hidden"/>
          </w:sdtPr>
          <w:sdtContent>
            <w:tc>
              <w:tcPr>
                <w:tcW w:w="999" w:type="pct"/>
              </w:tcPr>
              <w:p w14:paraId="227B0CCB" w14:textId="77777777" w:rsidR="0075770B" w:rsidRPr="003F7CBD" w:rsidRDefault="0075770B" w:rsidP="001331E2">
                <w:r w:rsidRPr="003F7CBD">
                  <w:t>789</w:t>
                </w:r>
              </w:p>
            </w:tc>
          </w:sdtContent>
        </w:sdt>
      </w:tr>
    </w:tbl>
    <w:p w14:paraId="3FBAE0E7" w14:textId="77777777" w:rsidR="0075770B" w:rsidRDefault="0075770B" w:rsidP="0075770B">
      <w:pPr>
        <w:pStyle w:val="TableFigure"/>
      </w:pPr>
      <w:r>
        <w:rPr>
          <w:rStyle w:val="Emphasis"/>
        </w:rPr>
        <w:t>Note</w:t>
      </w:r>
      <w:r>
        <w:t xml:space="preserve">: </w:t>
      </w:r>
      <w:sdt>
        <w:sdtPr>
          <w:alias w:val="Enter notes:"/>
          <w:tag w:val="Enter notes:"/>
          <w:id w:val="-2013831125"/>
          <w:placeholder>
            <w:docPart w:val="892A0416EECF48708978F490E9F2BE9B"/>
          </w:placeholder>
          <w:temporary/>
          <w:showingPlcHdr/>
          <w15:appearance w15:val="hidden"/>
        </w:sdt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1.5-line spacing. Include a heading for every row and column, even if the content seems obvious. A table style has been setup for this template that fits APA guidelines. To insert a table, on the Insert tab, click Table.</w:t>
          </w:r>
        </w:sdtContent>
      </w:sdt>
    </w:p>
    <w:p w14:paraId="7F52E2C5" w14:textId="77777777" w:rsidR="0075770B" w:rsidRDefault="0075770B" w:rsidP="0075770B">
      <w:pPr>
        <w:pStyle w:val="SectionTitle"/>
      </w:pPr>
      <w:r>
        <w:lastRenderedPageBreak/>
        <w:t>Figures</w:t>
      </w:r>
    </w:p>
    <w:p w14:paraId="29D28C24" w14:textId="77777777" w:rsidR="0075770B" w:rsidRDefault="0075770B" w:rsidP="0075770B">
      <w:pPr>
        <w:pStyle w:val="NoSpacing"/>
      </w:pPr>
      <w:r>
        <w:rPr>
          <w:noProof/>
          <w:lang w:eastAsia="en-US"/>
        </w:rPr>
        <w:drawing>
          <wp:inline distT="0" distB="0" distL="0" distR="0" wp14:anchorId="2DA79737" wp14:editId="1160E70F">
            <wp:extent cx="5943600" cy="3204789"/>
            <wp:effectExtent l="0" t="0" r="0" b="0"/>
            <wp:docPr id="1" name="Picture 1" descr="Marble building columns, from a perspective on the ground looking up to the building 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ph\AppData\Local\Microsoft\Windows\Temporary Internet Files\Content.Word\Word_history_paper_625x337p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04789"/>
                    </a:xfrm>
                    <a:prstGeom prst="rect">
                      <a:avLst/>
                    </a:prstGeom>
                    <a:noFill/>
                    <a:ln>
                      <a:noFill/>
                    </a:ln>
                  </pic:spPr>
                </pic:pic>
              </a:graphicData>
            </a:graphic>
          </wp:inline>
        </w:drawing>
      </w:r>
    </w:p>
    <w:p w14:paraId="0D56FC33" w14:textId="77777777" w:rsidR="0075770B" w:rsidRDefault="0075770B" w:rsidP="0075770B">
      <w:pPr>
        <w:pStyle w:val="TableFigure"/>
      </w:pPr>
      <w:r>
        <w:rPr>
          <w:rStyle w:val="Emphasis"/>
        </w:rPr>
        <w:t>Figure 1</w:t>
      </w:r>
      <w:r>
        <w:t xml:space="preserve">. </w:t>
      </w:r>
      <w:sdt>
        <w:sdtPr>
          <w:alias w:val="Enter figure details:"/>
          <w:tag w:val="Enter figure details:"/>
          <w:id w:val="-879932865"/>
          <w:placeholder>
            <w:docPart w:val="5B9FB7B8F6A24DDC9C08B5500CF713A5"/>
          </w:placeholder>
          <w:temporary/>
          <w:showingPlcHdr/>
          <w15:appearance w15:val="hidden"/>
        </w:sdtPr>
        <w:sdtContent>
          <w:r>
            <w:t>Include all figures in their own section, following references (and footnotes and tables, if applicable). Include a numbered caption for each figure. Use the Table/Figure style for easy spacing between figure and caption.</w:t>
          </w:r>
        </w:sdtContent>
      </w:sdt>
    </w:p>
    <w:p w14:paraId="5D15F011" w14:textId="77777777" w:rsidR="0075770B" w:rsidRDefault="0075770B" w:rsidP="0075770B">
      <w:pPr>
        <w:pStyle w:val="TableFigure"/>
      </w:pPr>
      <w:r>
        <w:t xml:space="preserve">For more information about all elements of APA formatting, please consult the </w:t>
      </w:r>
      <w:r>
        <w:rPr>
          <w:rStyle w:val="Emphasis"/>
        </w:rPr>
        <w:t>APA Style Manual, 6th Edition</w:t>
      </w:r>
      <w:r>
        <w:t>.</w:t>
      </w:r>
    </w:p>
    <w:p w14:paraId="53140B41" w14:textId="750D2A83" w:rsidR="00E81978" w:rsidRPr="0075770B" w:rsidRDefault="00E81978" w:rsidP="0075770B"/>
    <w:sectPr w:rsidR="00E81978" w:rsidRPr="0075770B">
      <w:headerReference w:type="default" r:id="rId10"/>
      <w:headerReference w:type="first" r:id="rId1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C7D2EF" w14:textId="77777777" w:rsidR="003D41E7" w:rsidRDefault="003D41E7">
      <w:pPr>
        <w:spacing w:line="240" w:lineRule="auto"/>
      </w:pPr>
      <w:r>
        <w:separator/>
      </w:r>
    </w:p>
    <w:p w14:paraId="16F3DB1E" w14:textId="77777777" w:rsidR="003D41E7" w:rsidRDefault="003D41E7"/>
  </w:endnote>
  <w:endnote w:type="continuationSeparator" w:id="0">
    <w:p w14:paraId="700C1BA2" w14:textId="77777777" w:rsidR="003D41E7" w:rsidRDefault="003D41E7">
      <w:pPr>
        <w:spacing w:line="240" w:lineRule="auto"/>
      </w:pPr>
      <w:r>
        <w:continuationSeparator/>
      </w:r>
    </w:p>
    <w:p w14:paraId="1B8CFDC8" w14:textId="77777777" w:rsidR="003D41E7" w:rsidRDefault="003D41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FEB046" w14:textId="77777777" w:rsidR="003D41E7" w:rsidRDefault="003D41E7">
      <w:pPr>
        <w:spacing w:line="240" w:lineRule="auto"/>
      </w:pPr>
      <w:r>
        <w:separator/>
      </w:r>
    </w:p>
    <w:p w14:paraId="5EBD4DA3" w14:textId="77777777" w:rsidR="003D41E7" w:rsidRDefault="003D41E7"/>
  </w:footnote>
  <w:footnote w:type="continuationSeparator" w:id="0">
    <w:p w14:paraId="18EB9BC2" w14:textId="77777777" w:rsidR="003D41E7" w:rsidRDefault="003D41E7">
      <w:pPr>
        <w:spacing w:line="240" w:lineRule="auto"/>
      </w:pPr>
      <w:r>
        <w:continuationSeparator/>
      </w:r>
    </w:p>
    <w:p w14:paraId="21C3292F" w14:textId="77777777" w:rsidR="003D41E7" w:rsidRDefault="003D41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DA125" w14:textId="77777777" w:rsidR="00E81978" w:rsidRDefault="003D41E7">
    <w:pPr>
      <w:pStyle w:val="Header"/>
    </w:pPr>
    <w:sdt>
      <w:sdtPr>
        <w:rPr>
          <w:rStyle w:val="Strong"/>
        </w:rPr>
        <w:alias w:val="Running head"/>
        <w:tag w:val=""/>
        <w:id w:val="12739865"/>
        <w:placeholder>
          <w:docPart w:val="344EFBD723264A239E312C2F408B6763"/>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C0601E">
          <w:rPr>
            <w:rStyle w:val="Strong"/>
          </w:rPr>
          <w:t>[Shortened Title up to 50 Characters]</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36C33" w14:textId="77777777" w:rsidR="00E81978" w:rsidRDefault="005D3A03">
    <w:pPr>
      <w:pStyle w:val="Header"/>
      <w:rPr>
        <w:rStyle w:val="Strong"/>
      </w:rPr>
    </w:pPr>
    <w:r>
      <w:t xml:space="preserve">Running head: </w:t>
    </w:r>
    <w:sdt>
      <w:sdtPr>
        <w:rPr>
          <w:rStyle w:val="Strong"/>
        </w:rPr>
        <w:alias w:val="Running head"/>
        <w:tag w:val=""/>
        <w:id w:val="-696842620"/>
        <w:placeholder>
          <w:docPart w:val="30D8F9E2FA55487B98F9CD00E5D4D402"/>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CF6E91">
          <w:rPr>
            <w:rStyle w:val="Strong"/>
          </w:rPr>
          <w:t>[Shortened Title up to 50 Characters]</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50"/>
    <w:rsid w:val="000C589B"/>
    <w:rsid w:val="000D2293"/>
    <w:rsid w:val="000D3F41"/>
    <w:rsid w:val="000E659B"/>
    <w:rsid w:val="0024594E"/>
    <w:rsid w:val="002C06B0"/>
    <w:rsid w:val="00355DCA"/>
    <w:rsid w:val="00394350"/>
    <w:rsid w:val="003D41E7"/>
    <w:rsid w:val="004100E5"/>
    <w:rsid w:val="00551A02"/>
    <w:rsid w:val="005534FA"/>
    <w:rsid w:val="005D3A03"/>
    <w:rsid w:val="00624077"/>
    <w:rsid w:val="006526E7"/>
    <w:rsid w:val="00673F2E"/>
    <w:rsid w:val="0075770B"/>
    <w:rsid w:val="008002C0"/>
    <w:rsid w:val="00825F29"/>
    <w:rsid w:val="008C5323"/>
    <w:rsid w:val="0097418C"/>
    <w:rsid w:val="009A6A3B"/>
    <w:rsid w:val="00B823AA"/>
    <w:rsid w:val="00BA45DB"/>
    <w:rsid w:val="00BF4184"/>
    <w:rsid w:val="00C0601E"/>
    <w:rsid w:val="00C31D30"/>
    <w:rsid w:val="00CD6E39"/>
    <w:rsid w:val="00CF6E91"/>
    <w:rsid w:val="00D85B68"/>
    <w:rsid w:val="00E6004D"/>
    <w:rsid w:val="00E81978"/>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A0FAB7"/>
  <w15:chartTrackingRefBased/>
  <w15:docId w15:val="{921CAFCB-803C-4E9B-B9CD-2ACF8A8E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5"/>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5"/>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5"/>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6526E7"/>
    <w:rPr>
      <w:color w:val="5F5F5F" w:themeColor="hyperlink"/>
      <w:u w:val="single"/>
    </w:rPr>
  </w:style>
  <w:style w:type="character" w:styleId="UnresolvedMention">
    <w:name w:val="Unresolved Mention"/>
    <w:basedOn w:val="DefaultParagraphFont"/>
    <w:uiPriority w:val="99"/>
    <w:semiHidden/>
    <w:unhideWhenUsed/>
    <w:rsid w:val="00652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sb.stanford.edu/sites/gsb/files/rp3088.pdf"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44EFBD723264A239E312C2F408B6763"/>
        <w:category>
          <w:name w:val="General"/>
          <w:gallery w:val="placeholder"/>
        </w:category>
        <w:types>
          <w:type w:val="bbPlcHdr"/>
        </w:types>
        <w:behaviors>
          <w:behavior w:val="content"/>
        </w:behaviors>
        <w:guid w:val="{CB4DB053-A8D3-4B19-B94C-44F584A49D05}"/>
      </w:docPartPr>
      <w:docPartBody>
        <w:p w:rsidR="00524D79" w:rsidRDefault="001341E3">
          <w:pPr>
            <w:pStyle w:val="344EFBD723264A239E312C2F408B6763"/>
          </w:pPr>
          <w:r w:rsidRPr="005D3A03">
            <w:t>Figures title:</w:t>
          </w:r>
        </w:p>
      </w:docPartBody>
    </w:docPart>
    <w:docPart>
      <w:docPartPr>
        <w:name w:val="30D8F9E2FA55487B98F9CD00E5D4D402"/>
        <w:category>
          <w:name w:val="General"/>
          <w:gallery w:val="placeholder"/>
        </w:category>
        <w:types>
          <w:type w:val="bbPlcHdr"/>
        </w:types>
        <w:behaviors>
          <w:behavior w:val="content"/>
        </w:behaviors>
        <w:guid w:val="{AE98F70E-3EAD-4AA8-ABA7-3494C0F3C281}"/>
      </w:docPartPr>
      <w:docPartBody>
        <w:p w:rsidR="00524D79" w:rsidRDefault="001341E3">
          <w:pPr>
            <w:pStyle w:val="30D8F9E2FA55487B98F9CD00E5D4D402"/>
          </w:pPr>
          <w:r>
            <w:t>[Include all figures in their own section, following references (and footnotes and tables, if applicable).  Include a numbered caption for each figure.  Use the Table/Figure style for easy spacing between figure and caption.]</w:t>
          </w:r>
        </w:p>
      </w:docPartBody>
    </w:docPart>
    <w:docPart>
      <w:docPartPr>
        <w:name w:val="E7B0EC1BCADC4D9E876B949E38BB1B33"/>
        <w:category>
          <w:name w:val="General"/>
          <w:gallery w:val="placeholder"/>
        </w:category>
        <w:types>
          <w:type w:val="bbPlcHdr"/>
        </w:types>
        <w:behaviors>
          <w:behavior w:val="content"/>
        </w:behaviors>
        <w:guid w:val="{3A4098E0-1A7A-426E-9B37-CFD00DB2E068}"/>
      </w:docPartPr>
      <w:docPartBody>
        <w:p w:rsidR="00000000" w:rsidRDefault="00524D79" w:rsidP="00524D79">
          <w:pPr>
            <w:pStyle w:val="E7B0EC1BCADC4D9E876B949E38BB1B33"/>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(To see your document with pagination, on the View tab, click Reading View.) Note that all text styles for this template are available on the Home tab of the ribbon, in the Styles gallery.</w:t>
          </w:r>
        </w:p>
      </w:docPartBody>
    </w:docPart>
    <w:docPart>
      <w:docPartPr>
        <w:name w:val="D39AFB4A3B2A4AE1B51B5799B3A43C65"/>
        <w:category>
          <w:name w:val="General"/>
          <w:gallery w:val="placeholder"/>
        </w:category>
        <w:types>
          <w:type w:val="bbPlcHdr"/>
        </w:types>
        <w:behaviors>
          <w:behavior w:val="content"/>
        </w:behaviors>
        <w:guid w:val="{2E1BC63E-C6A5-4350-AFF4-E2B1E0FB1FDA}"/>
      </w:docPartPr>
      <w:docPartBody>
        <w:p w:rsidR="00000000" w:rsidRDefault="00524D79" w:rsidP="00524D79">
          <w:pPr>
            <w:pStyle w:val="D39AFB4A3B2A4AE1B51B5799B3A43C65"/>
          </w:pPr>
          <w:r>
            <w:t>Add keywords here. To replace this (or any) tip text with your own, just select it and then start typing. Don’t include space to the right or left of the characters in your selection.</w:t>
          </w:r>
        </w:p>
      </w:docPartBody>
    </w:docPart>
    <w:docPart>
      <w:docPartPr>
        <w:name w:val="C34026B4E6284172A9E0785C20193E41"/>
        <w:category>
          <w:name w:val="General"/>
          <w:gallery w:val="placeholder"/>
        </w:category>
        <w:types>
          <w:type w:val="bbPlcHdr"/>
        </w:types>
        <w:behaviors>
          <w:behavior w:val="content"/>
        </w:behaviors>
        <w:guid w:val="{83C1A579-D1B0-46B5-9AE3-D65AE41E265C}"/>
      </w:docPartPr>
      <w:docPartBody>
        <w:p w:rsidR="00000000" w:rsidRDefault="00524D79" w:rsidP="00524D79">
          <w:pPr>
            <w:pStyle w:val="C34026B4E6284172A9E0785C20193E41"/>
          </w:pPr>
          <w:r>
            <w:t>Heading 1</w:t>
          </w:r>
        </w:p>
      </w:docPartBody>
    </w:docPart>
    <w:docPart>
      <w:docPartPr>
        <w:name w:val="BFDFEE99D20248B58046C31F98D858FC"/>
        <w:category>
          <w:name w:val="General"/>
          <w:gallery w:val="placeholder"/>
        </w:category>
        <w:types>
          <w:type w:val="bbPlcHdr"/>
        </w:types>
        <w:behaviors>
          <w:behavior w:val="content"/>
        </w:behaviors>
        <w:guid w:val="{8D158CCE-72E5-4D55-9775-81C067958B79}"/>
      </w:docPartPr>
      <w:docPartBody>
        <w:p w:rsidR="00000000" w:rsidRDefault="00524D79" w:rsidP="00524D79">
          <w:pPr>
            <w:pStyle w:val="BFDFEE99D20248B58046C31F98D858FC"/>
          </w:pPr>
          <w:r>
            <w:t>The first two heading levels get their own paragraph, as shown here. Headings 3, 4, and 5 are run-in headings used at the beginning of the paragraph.</w:t>
          </w:r>
        </w:p>
      </w:docPartBody>
    </w:docPart>
    <w:docPart>
      <w:docPartPr>
        <w:name w:val="D2EF647CD7B34181AB249EA0C346CDBE"/>
        <w:category>
          <w:name w:val="General"/>
          <w:gallery w:val="placeholder"/>
        </w:category>
        <w:types>
          <w:type w:val="bbPlcHdr"/>
        </w:types>
        <w:behaviors>
          <w:behavior w:val="content"/>
        </w:behaviors>
        <w:guid w:val="{1799427E-C9C3-4927-BABE-2BEDA4BD8A94}"/>
      </w:docPartPr>
      <w:docPartBody>
        <w:p w:rsidR="00000000" w:rsidRDefault="00524D79" w:rsidP="00524D79">
          <w:pPr>
            <w:pStyle w:val="D2EF647CD7B34181AB249EA0C346CDBE"/>
          </w:pPr>
          <w:r>
            <w:t>Heading 2</w:t>
          </w:r>
          <w:r>
            <w:rPr>
              <w:rStyle w:val="FootnoteReference"/>
            </w:rPr>
            <w:t>1</w:t>
          </w:r>
        </w:p>
      </w:docPartBody>
    </w:docPart>
    <w:docPart>
      <w:docPartPr>
        <w:name w:val="991FAC6A0081458BB98FF3A9213E5687"/>
        <w:category>
          <w:name w:val="General"/>
          <w:gallery w:val="placeholder"/>
        </w:category>
        <w:types>
          <w:type w:val="bbPlcHdr"/>
        </w:types>
        <w:behaviors>
          <w:behavior w:val="content"/>
        </w:behaviors>
        <w:guid w:val="{116D6C3A-6BF5-420E-9FCD-4A2F22DFCB06}"/>
      </w:docPartPr>
      <w:docPartBody>
        <w:p w:rsidR="00000000" w:rsidRDefault="00524D79" w:rsidP="00524D79">
          <w:pPr>
            <w:pStyle w:val="991FAC6A0081458BB98FF3A9213E5687"/>
          </w:pPr>
          <w:r>
            <w:t>For APA formatting requirements, it’s easy to just type your own footnote references and notes. To format a footnote reference, select the number and then, on the Home tab, in the Styles gallery, click Footnote Reference.</w:t>
          </w:r>
        </w:p>
      </w:docPartBody>
    </w:docPart>
    <w:docPart>
      <w:docPartPr>
        <w:name w:val="D2BD40E9189F437E820F0A0085061247"/>
        <w:category>
          <w:name w:val="General"/>
          <w:gallery w:val="placeholder"/>
        </w:category>
        <w:types>
          <w:type w:val="bbPlcHdr"/>
        </w:types>
        <w:behaviors>
          <w:behavior w:val="content"/>
        </w:behaviors>
        <w:guid w:val="{2D43E7F8-9226-4155-A207-9E6D1C81DAC5}"/>
      </w:docPartPr>
      <w:docPartBody>
        <w:p w:rsidR="00000000" w:rsidRDefault="00524D79" w:rsidP="00524D79">
          <w:pPr>
            <w:pStyle w:val="D2BD40E9189F437E820F0A0085061247"/>
          </w:pPr>
          <w:r w:rsidRPr="003F7CBD">
            <w:rPr>
              <w:rStyle w:val="Heading3Char"/>
            </w:rPr>
            <w:t>Heading 3</w:t>
          </w:r>
        </w:p>
      </w:docPartBody>
    </w:docPart>
    <w:docPart>
      <w:docPartPr>
        <w:name w:val="C538E5721F524C94874E07FBD1017B90"/>
        <w:category>
          <w:name w:val="General"/>
          <w:gallery w:val="placeholder"/>
        </w:category>
        <w:types>
          <w:type w:val="bbPlcHdr"/>
        </w:types>
        <w:behaviors>
          <w:behavior w:val="content"/>
        </w:behaviors>
        <w:guid w:val="{D7EE3134-45D1-4C58-A73A-7C33F89FD0CB}"/>
      </w:docPartPr>
      <w:docPartBody>
        <w:p w:rsidR="00000000" w:rsidRDefault="00524D79" w:rsidP="00524D79">
          <w:pPr>
            <w:pStyle w:val="C538E5721F524C94874E07FBD1017B90"/>
          </w:pPr>
          <w:r>
            <w:t xml:space="preserve">Include a period at the end of a run-in heading. Note that you can include consecutive paragraphs with their own headings, where appropriate. </w:t>
          </w:r>
        </w:p>
      </w:docPartBody>
    </w:docPart>
    <w:docPart>
      <w:docPartPr>
        <w:name w:val="BEE443C28CA04E6880766AA156B632AD"/>
        <w:category>
          <w:name w:val="General"/>
          <w:gallery w:val="placeholder"/>
        </w:category>
        <w:types>
          <w:type w:val="bbPlcHdr"/>
        </w:types>
        <w:behaviors>
          <w:behavior w:val="content"/>
        </w:behaviors>
        <w:guid w:val="{25D7117B-A76D-4FCF-A57B-0F1C49F89C27}"/>
      </w:docPartPr>
      <w:docPartBody>
        <w:p w:rsidR="00000000" w:rsidRDefault="00524D79" w:rsidP="00524D79">
          <w:pPr>
            <w:pStyle w:val="BEE443C28CA04E6880766AA156B632AD"/>
          </w:pPr>
          <w:r w:rsidRPr="003F7CBD">
            <w:rPr>
              <w:rStyle w:val="Heading4Char"/>
            </w:rPr>
            <w:t>Heading 4</w:t>
          </w:r>
        </w:p>
      </w:docPartBody>
    </w:docPart>
    <w:docPart>
      <w:docPartPr>
        <w:name w:val="4B08AA7D57D9438FB27B54C81F6580CE"/>
        <w:category>
          <w:name w:val="General"/>
          <w:gallery w:val="placeholder"/>
        </w:category>
        <w:types>
          <w:type w:val="bbPlcHdr"/>
        </w:types>
        <w:behaviors>
          <w:behavior w:val="content"/>
        </w:behaviors>
        <w:guid w:val="{2F51EDEB-EC83-4E04-AC11-63AC4533E53B}"/>
      </w:docPartPr>
      <w:docPartBody>
        <w:p w:rsidR="00000000" w:rsidRDefault="00524D79" w:rsidP="00524D79">
          <w:pPr>
            <w:pStyle w:val="4B08AA7D57D9438FB27B54C81F6580CE"/>
          </w:pPr>
          <w:r>
            <w:t>When using headings, don’t skip levels. If you need a heading 3, 4, or 5 with no text following it before the next heading, just add a period at the end of the heading and then start a new paragraph for the subheading and its text.</w:t>
          </w:r>
        </w:p>
      </w:docPartBody>
    </w:docPart>
    <w:docPart>
      <w:docPartPr>
        <w:name w:val="1EDE6512436448799183908C7A6DB57E"/>
        <w:category>
          <w:name w:val="General"/>
          <w:gallery w:val="placeholder"/>
        </w:category>
        <w:types>
          <w:type w:val="bbPlcHdr"/>
        </w:types>
        <w:behaviors>
          <w:behavior w:val="content"/>
        </w:behaviors>
        <w:guid w:val="{1600B94C-5408-4641-868B-961500C5FD5C}"/>
      </w:docPartPr>
      <w:docPartBody>
        <w:p w:rsidR="00000000" w:rsidRDefault="00524D79" w:rsidP="00524D79">
          <w:pPr>
            <w:pStyle w:val="1EDE6512436448799183908C7A6DB57E"/>
          </w:pPr>
          <w:r w:rsidRPr="003F7CBD">
            <w:rPr>
              <w:rStyle w:val="Heading5Char"/>
            </w:rPr>
            <w:t>Heading 5</w:t>
          </w:r>
        </w:p>
      </w:docPartBody>
    </w:docPart>
    <w:docPart>
      <w:docPartPr>
        <w:name w:val="373EB48DAC0942FE832DA94FAF63C166"/>
        <w:category>
          <w:name w:val="General"/>
          <w:gallery w:val="placeholder"/>
        </w:category>
        <w:types>
          <w:type w:val="bbPlcHdr"/>
        </w:types>
        <w:behaviors>
          <w:behavior w:val="content"/>
        </w:behaviors>
        <w:guid w:val="{096F41C4-6E87-47E9-A4A8-1F5041EE9D46}"/>
      </w:docPartPr>
      <w:docPartBody>
        <w:p w:rsidR="00000000" w:rsidRDefault="00524D79" w:rsidP="00524D79">
          <w:pPr>
            <w:pStyle w:val="373EB48DAC0942FE832DA94FAF63C166"/>
          </w:pPr>
          <w:r>
            <w:t>Like all sections of your paper, references start on their own page, as you see on the page that follows. Just type in-text citations as you do any text of your paper, as shown at the end of this paragraph and the preceding paragraph.</w:t>
          </w:r>
        </w:p>
      </w:docPartBody>
    </w:docPart>
    <w:docPart>
      <w:docPartPr>
        <w:name w:val="F7CC67833E4748C89933E07A009FF889"/>
        <w:category>
          <w:name w:val="General"/>
          <w:gallery w:val="placeholder"/>
        </w:category>
        <w:types>
          <w:type w:val="bbPlcHdr"/>
        </w:types>
        <w:behaviors>
          <w:behavior w:val="content"/>
        </w:behaviors>
        <w:guid w:val="{3C9C62F3-7F90-45B2-B897-B408A1F8A962}"/>
      </w:docPartPr>
      <w:docPartBody>
        <w:p w:rsidR="00000000" w:rsidRDefault="00524D79" w:rsidP="00524D79">
          <w:pPr>
            <w:pStyle w:val="F7CC67833E4748C89933E07A009FF889"/>
          </w:pPr>
          <w:r>
            <w:t>To see this document with all layout and formatting, such as hanging indents, on the View tab of the ribbon, click Reading View.</w:t>
          </w:r>
        </w:p>
      </w:docPartBody>
    </w:docPart>
    <w:docPart>
      <w:docPartPr>
        <w:name w:val="9A669F74BC1B444FB67A7EDADDFA08A9"/>
        <w:category>
          <w:name w:val="General"/>
          <w:gallery w:val="placeholder"/>
        </w:category>
        <w:types>
          <w:type w:val="bbPlcHdr"/>
        </w:types>
        <w:behaviors>
          <w:behavior w:val="content"/>
        </w:behaviors>
        <w:guid w:val="{36218CDB-011D-48F6-A223-982B9F68B238}"/>
      </w:docPartPr>
      <w:docPartBody>
        <w:p w:rsidR="00000000" w:rsidRDefault="00524D79" w:rsidP="00524D79">
          <w:pPr>
            <w:pStyle w:val="9A669F74BC1B444FB67A7EDADDFA08A9"/>
          </w:pPr>
          <w:r>
            <w:rPr>
              <w:noProof/>
            </w:rPr>
            <w:t xml:space="preserve">Last Name, F. M. (Year). Article Title. </w:t>
          </w:r>
          <w:r>
            <w:rPr>
              <w:i/>
              <w:iCs/>
              <w:noProof/>
            </w:rPr>
            <w:t>Journal Title</w:t>
          </w:r>
          <w:r>
            <w:rPr>
              <w:noProof/>
            </w:rPr>
            <w:t>, Pages From - To.</w:t>
          </w:r>
        </w:p>
      </w:docPartBody>
    </w:docPart>
    <w:docPart>
      <w:docPartPr>
        <w:name w:val="406EEF398C7B4191B626A398BBFD655C"/>
        <w:category>
          <w:name w:val="General"/>
          <w:gallery w:val="placeholder"/>
        </w:category>
        <w:types>
          <w:type w:val="bbPlcHdr"/>
        </w:types>
        <w:behaviors>
          <w:behavior w:val="content"/>
        </w:behaviors>
        <w:guid w:val="{7481DC78-39E8-4DEB-A7B7-51E0B9E054B3}"/>
      </w:docPartPr>
      <w:docPartBody>
        <w:p w:rsidR="00000000" w:rsidRDefault="00524D79" w:rsidP="00524D79">
          <w:pPr>
            <w:pStyle w:val="406EEF398C7B4191B626A398BBFD655C"/>
          </w:pPr>
          <w:r>
            <w:rPr>
              <w:rStyle w:val="FootnoteReference"/>
            </w:rPr>
            <w:t>1</w:t>
          </w:r>
          <w:r>
            <w:t xml:space="preserve">Add footnotes, if any, on their own page following references.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 template.)</w:t>
          </w:r>
        </w:p>
      </w:docPartBody>
    </w:docPart>
    <w:docPart>
      <w:docPartPr>
        <w:name w:val="8D1703B79426458C9289A2C514DAAB94"/>
        <w:category>
          <w:name w:val="General"/>
          <w:gallery w:val="placeholder"/>
        </w:category>
        <w:types>
          <w:type w:val="bbPlcHdr"/>
        </w:types>
        <w:behaviors>
          <w:behavior w:val="content"/>
        </w:behaviors>
        <w:guid w:val="{CAB8B508-248D-478A-B3FB-2C9B9E43A187}"/>
      </w:docPartPr>
      <w:docPartBody>
        <w:p w:rsidR="00000000" w:rsidRDefault="00524D79" w:rsidP="00524D79">
          <w:pPr>
            <w:pStyle w:val="8D1703B79426458C9289A2C514DAAB94"/>
          </w:pPr>
          <w:r>
            <w:rPr>
              <w:rStyle w:val="Emphasis"/>
            </w:rPr>
            <w:t>Table Title</w:t>
          </w:r>
        </w:p>
      </w:docPartBody>
    </w:docPart>
    <w:docPart>
      <w:docPartPr>
        <w:name w:val="469E7513FEE0470FB6F8E45D34B103D2"/>
        <w:category>
          <w:name w:val="General"/>
          <w:gallery w:val="placeholder"/>
        </w:category>
        <w:types>
          <w:type w:val="bbPlcHdr"/>
        </w:types>
        <w:behaviors>
          <w:behavior w:val="content"/>
        </w:behaviors>
        <w:guid w:val="{7B3BE697-1A71-43F0-AD70-96D4A94B6646}"/>
      </w:docPartPr>
      <w:docPartBody>
        <w:p w:rsidR="00000000" w:rsidRDefault="00524D79" w:rsidP="00524D79">
          <w:pPr>
            <w:pStyle w:val="469E7513FEE0470FB6F8E45D34B103D2"/>
          </w:pPr>
          <w:r w:rsidRPr="003F7CBD">
            <w:t>Column Head</w:t>
          </w:r>
        </w:p>
      </w:docPartBody>
    </w:docPart>
    <w:docPart>
      <w:docPartPr>
        <w:name w:val="198213BC9D8A4057BEC15BBFF4F7560E"/>
        <w:category>
          <w:name w:val="General"/>
          <w:gallery w:val="placeholder"/>
        </w:category>
        <w:types>
          <w:type w:val="bbPlcHdr"/>
        </w:types>
        <w:behaviors>
          <w:behavior w:val="content"/>
        </w:behaviors>
        <w:guid w:val="{31688618-5687-456B-8C41-0389DD6FD5D6}"/>
      </w:docPartPr>
      <w:docPartBody>
        <w:p w:rsidR="00000000" w:rsidRDefault="00524D79" w:rsidP="00524D79">
          <w:pPr>
            <w:pStyle w:val="198213BC9D8A4057BEC15BBFF4F7560E"/>
          </w:pPr>
          <w:r w:rsidRPr="003F7CBD">
            <w:t>Column Head</w:t>
          </w:r>
        </w:p>
      </w:docPartBody>
    </w:docPart>
    <w:docPart>
      <w:docPartPr>
        <w:name w:val="50EDEC6716EF483C9C638715F3C4BE9E"/>
        <w:category>
          <w:name w:val="General"/>
          <w:gallery w:val="placeholder"/>
        </w:category>
        <w:types>
          <w:type w:val="bbPlcHdr"/>
        </w:types>
        <w:behaviors>
          <w:behavior w:val="content"/>
        </w:behaviors>
        <w:guid w:val="{230032DE-FDEA-4312-9445-C4CFABC88F33}"/>
      </w:docPartPr>
      <w:docPartBody>
        <w:p w:rsidR="00000000" w:rsidRDefault="00524D79" w:rsidP="00524D79">
          <w:pPr>
            <w:pStyle w:val="50EDEC6716EF483C9C638715F3C4BE9E"/>
          </w:pPr>
          <w:r w:rsidRPr="003F7CBD">
            <w:t>Column Head</w:t>
          </w:r>
        </w:p>
      </w:docPartBody>
    </w:docPart>
    <w:docPart>
      <w:docPartPr>
        <w:name w:val="478C16EBCE9A4BFB915BC2A1B968151A"/>
        <w:category>
          <w:name w:val="General"/>
          <w:gallery w:val="placeholder"/>
        </w:category>
        <w:types>
          <w:type w:val="bbPlcHdr"/>
        </w:types>
        <w:behaviors>
          <w:behavior w:val="content"/>
        </w:behaviors>
        <w:guid w:val="{1F30BF76-0EAD-4BAD-81C4-2ED2D4C6EBE8}"/>
      </w:docPartPr>
      <w:docPartBody>
        <w:p w:rsidR="00000000" w:rsidRDefault="00524D79" w:rsidP="00524D79">
          <w:pPr>
            <w:pStyle w:val="478C16EBCE9A4BFB915BC2A1B968151A"/>
          </w:pPr>
          <w:r w:rsidRPr="003F7CBD">
            <w:t>Column Head</w:t>
          </w:r>
        </w:p>
      </w:docPartBody>
    </w:docPart>
    <w:docPart>
      <w:docPartPr>
        <w:name w:val="F91353F064D84B41ABC0177D22190B70"/>
        <w:category>
          <w:name w:val="General"/>
          <w:gallery w:val="placeholder"/>
        </w:category>
        <w:types>
          <w:type w:val="bbPlcHdr"/>
        </w:types>
        <w:behaviors>
          <w:behavior w:val="content"/>
        </w:behaviors>
        <w:guid w:val="{B45F1CFE-0501-4714-92F1-B59482E423AB}"/>
      </w:docPartPr>
      <w:docPartBody>
        <w:p w:rsidR="00000000" w:rsidRDefault="00524D79" w:rsidP="00524D79">
          <w:pPr>
            <w:pStyle w:val="F91353F064D84B41ABC0177D22190B70"/>
          </w:pPr>
          <w:r w:rsidRPr="003F7CBD">
            <w:t>Column Head</w:t>
          </w:r>
        </w:p>
      </w:docPartBody>
    </w:docPart>
    <w:docPart>
      <w:docPartPr>
        <w:name w:val="FFAF1B15257B448080EAB1C3DDAA620E"/>
        <w:category>
          <w:name w:val="General"/>
          <w:gallery w:val="placeholder"/>
        </w:category>
        <w:types>
          <w:type w:val="bbPlcHdr"/>
        </w:types>
        <w:behaviors>
          <w:behavior w:val="content"/>
        </w:behaviors>
        <w:guid w:val="{B0B03527-79AD-490F-81F5-ACA4BE758A6F}"/>
      </w:docPartPr>
      <w:docPartBody>
        <w:p w:rsidR="00000000" w:rsidRDefault="00524D79" w:rsidP="00524D79">
          <w:pPr>
            <w:pStyle w:val="FFAF1B15257B448080EAB1C3DDAA620E"/>
          </w:pPr>
          <w:r w:rsidRPr="003F7CBD">
            <w:t>Row Head</w:t>
          </w:r>
        </w:p>
      </w:docPartBody>
    </w:docPart>
    <w:docPart>
      <w:docPartPr>
        <w:name w:val="B4FE6CD4E99A487893F43C8A005B68B4"/>
        <w:category>
          <w:name w:val="General"/>
          <w:gallery w:val="placeholder"/>
        </w:category>
        <w:types>
          <w:type w:val="bbPlcHdr"/>
        </w:types>
        <w:behaviors>
          <w:behavior w:val="content"/>
        </w:behaviors>
        <w:guid w:val="{B94636A3-DF2D-4DA1-9F73-434EBE432960}"/>
      </w:docPartPr>
      <w:docPartBody>
        <w:p w:rsidR="00000000" w:rsidRDefault="00524D79" w:rsidP="00524D79">
          <w:pPr>
            <w:pStyle w:val="B4FE6CD4E99A487893F43C8A005B68B4"/>
          </w:pPr>
          <w:r w:rsidRPr="003F7CBD">
            <w:t>123</w:t>
          </w:r>
        </w:p>
      </w:docPartBody>
    </w:docPart>
    <w:docPart>
      <w:docPartPr>
        <w:name w:val="4AF2EC12E306431C89759265F833B1D8"/>
        <w:category>
          <w:name w:val="General"/>
          <w:gallery w:val="placeholder"/>
        </w:category>
        <w:types>
          <w:type w:val="bbPlcHdr"/>
        </w:types>
        <w:behaviors>
          <w:behavior w:val="content"/>
        </w:behaviors>
        <w:guid w:val="{DC53F12C-02D7-46D6-AAE3-F031BF7B7AEF}"/>
      </w:docPartPr>
      <w:docPartBody>
        <w:p w:rsidR="00000000" w:rsidRDefault="00524D79" w:rsidP="00524D79">
          <w:pPr>
            <w:pStyle w:val="4AF2EC12E306431C89759265F833B1D8"/>
          </w:pPr>
          <w:r w:rsidRPr="003F7CBD">
            <w:t>123</w:t>
          </w:r>
        </w:p>
      </w:docPartBody>
    </w:docPart>
    <w:docPart>
      <w:docPartPr>
        <w:name w:val="646CC14422A8463CBC643A346DAE8D9E"/>
        <w:category>
          <w:name w:val="General"/>
          <w:gallery w:val="placeholder"/>
        </w:category>
        <w:types>
          <w:type w:val="bbPlcHdr"/>
        </w:types>
        <w:behaviors>
          <w:behavior w:val="content"/>
        </w:behaviors>
        <w:guid w:val="{8B33DCF2-A9E2-4DF7-B5F6-41487C7B7D8A}"/>
      </w:docPartPr>
      <w:docPartBody>
        <w:p w:rsidR="00000000" w:rsidRDefault="00524D79" w:rsidP="00524D79">
          <w:pPr>
            <w:pStyle w:val="646CC14422A8463CBC643A346DAE8D9E"/>
          </w:pPr>
          <w:r w:rsidRPr="003F7CBD">
            <w:t>123</w:t>
          </w:r>
        </w:p>
      </w:docPartBody>
    </w:docPart>
    <w:docPart>
      <w:docPartPr>
        <w:name w:val="E45909AAFCFE43E9B2CB85DBC112075C"/>
        <w:category>
          <w:name w:val="General"/>
          <w:gallery w:val="placeholder"/>
        </w:category>
        <w:types>
          <w:type w:val="bbPlcHdr"/>
        </w:types>
        <w:behaviors>
          <w:behavior w:val="content"/>
        </w:behaviors>
        <w:guid w:val="{68CD0260-8267-4CD0-9FE7-3CB9060B4F6B}"/>
      </w:docPartPr>
      <w:docPartBody>
        <w:p w:rsidR="00000000" w:rsidRDefault="00524D79" w:rsidP="00524D79">
          <w:pPr>
            <w:pStyle w:val="E45909AAFCFE43E9B2CB85DBC112075C"/>
          </w:pPr>
          <w:r w:rsidRPr="003F7CBD">
            <w:t>123</w:t>
          </w:r>
        </w:p>
      </w:docPartBody>
    </w:docPart>
    <w:docPart>
      <w:docPartPr>
        <w:name w:val="A48F52B1777E414D94849559E7F57E44"/>
        <w:category>
          <w:name w:val="General"/>
          <w:gallery w:val="placeholder"/>
        </w:category>
        <w:types>
          <w:type w:val="bbPlcHdr"/>
        </w:types>
        <w:behaviors>
          <w:behavior w:val="content"/>
        </w:behaviors>
        <w:guid w:val="{E88E66DF-9142-4DE5-ACD2-D0DDD94A0CBE}"/>
      </w:docPartPr>
      <w:docPartBody>
        <w:p w:rsidR="00000000" w:rsidRDefault="00524D79" w:rsidP="00524D79">
          <w:pPr>
            <w:pStyle w:val="A48F52B1777E414D94849559E7F57E44"/>
          </w:pPr>
          <w:r w:rsidRPr="003F7CBD">
            <w:t>Row Head</w:t>
          </w:r>
        </w:p>
      </w:docPartBody>
    </w:docPart>
    <w:docPart>
      <w:docPartPr>
        <w:name w:val="F19E2DD66E6C478D86A6508EFFD0F3E9"/>
        <w:category>
          <w:name w:val="General"/>
          <w:gallery w:val="placeholder"/>
        </w:category>
        <w:types>
          <w:type w:val="bbPlcHdr"/>
        </w:types>
        <w:behaviors>
          <w:behavior w:val="content"/>
        </w:behaviors>
        <w:guid w:val="{1F4A608E-838D-4D54-94E1-7E8B7B0845B1}"/>
      </w:docPartPr>
      <w:docPartBody>
        <w:p w:rsidR="00000000" w:rsidRDefault="00524D79" w:rsidP="00524D79">
          <w:pPr>
            <w:pStyle w:val="F19E2DD66E6C478D86A6508EFFD0F3E9"/>
          </w:pPr>
          <w:r w:rsidRPr="003F7CBD">
            <w:t>456</w:t>
          </w:r>
        </w:p>
      </w:docPartBody>
    </w:docPart>
    <w:docPart>
      <w:docPartPr>
        <w:name w:val="6E619EC64D3943F0AF94055D37B46F1A"/>
        <w:category>
          <w:name w:val="General"/>
          <w:gallery w:val="placeholder"/>
        </w:category>
        <w:types>
          <w:type w:val="bbPlcHdr"/>
        </w:types>
        <w:behaviors>
          <w:behavior w:val="content"/>
        </w:behaviors>
        <w:guid w:val="{7B1BAC79-ACB7-4EA3-8281-9B4273161C3D}"/>
      </w:docPartPr>
      <w:docPartBody>
        <w:p w:rsidR="00000000" w:rsidRDefault="00524D79" w:rsidP="00524D79">
          <w:pPr>
            <w:pStyle w:val="6E619EC64D3943F0AF94055D37B46F1A"/>
          </w:pPr>
          <w:r w:rsidRPr="003F7CBD">
            <w:t>456</w:t>
          </w:r>
        </w:p>
      </w:docPartBody>
    </w:docPart>
    <w:docPart>
      <w:docPartPr>
        <w:name w:val="5DD21554E68D4C4CA3ED373CD7C2398A"/>
        <w:category>
          <w:name w:val="General"/>
          <w:gallery w:val="placeholder"/>
        </w:category>
        <w:types>
          <w:type w:val="bbPlcHdr"/>
        </w:types>
        <w:behaviors>
          <w:behavior w:val="content"/>
        </w:behaviors>
        <w:guid w:val="{D703F8F0-3DD2-45ED-8172-990CA03127BD}"/>
      </w:docPartPr>
      <w:docPartBody>
        <w:p w:rsidR="00000000" w:rsidRDefault="00524D79" w:rsidP="00524D79">
          <w:pPr>
            <w:pStyle w:val="5DD21554E68D4C4CA3ED373CD7C2398A"/>
          </w:pPr>
          <w:r w:rsidRPr="003F7CBD">
            <w:t>456</w:t>
          </w:r>
        </w:p>
      </w:docPartBody>
    </w:docPart>
    <w:docPart>
      <w:docPartPr>
        <w:name w:val="B59C4228BE4447EEA6F6F6A35D13BB90"/>
        <w:category>
          <w:name w:val="General"/>
          <w:gallery w:val="placeholder"/>
        </w:category>
        <w:types>
          <w:type w:val="bbPlcHdr"/>
        </w:types>
        <w:behaviors>
          <w:behavior w:val="content"/>
        </w:behaviors>
        <w:guid w:val="{C009E9F8-B186-4DC9-80EA-DDB3251173BE}"/>
      </w:docPartPr>
      <w:docPartBody>
        <w:p w:rsidR="00000000" w:rsidRDefault="00524D79" w:rsidP="00524D79">
          <w:pPr>
            <w:pStyle w:val="B59C4228BE4447EEA6F6F6A35D13BB90"/>
          </w:pPr>
          <w:r w:rsidRPr="003F7CBD">
            <w:t>456</w:t>
          </w:r>
        </w:p>
      </w:docPartBody>
    </w:docPart>
    <w:docPart>
      <w:docPartPr>
        <w:name w:val="3FFF4ACD13C74A14928590D070BE8291"/>
        <w:category>
          <w:name w:val="General"/>
          <w:gallery w:val="placeholder"/>
        </w:category>
        <w:types>
          <w:type w:val="bbPlcHdr"/>
        </w:types>
        <w:behaviors>
          <w:behavior w:val="content"/>
        </w:behaviors>
        <w:guid w:val="{03AA61EB-03E8-4D30-AB92-15A3ABB8124D}"/>
      </w:docPartPr>
      <w:docPartBody>
        <w:p w:rsidR="00000000" w:rsidRDefault="00524D79" w:rsidP="00524D79">
          <w:pPr>
            <w:pStyle w:val="3FFF4ACD13C74A14928590D070BE8291"/>
          </w:pPr>
          <w:r w:rsidRPr="003F7CBD">
            <w:t>Row Head</w:t>
          </w:r>
        </w:p>
      </w:docPartBody>
    </w:docPart>
    <w:docPart>
      <w:docPartPr>
        <w:name w:val="64BF237986E2440A8D099DE09F19F7D6"/>
        <w:category>
          <w:name w:val="General"/>
          <w:gallery w:val="placeholder"/>
        </w:category>
        <w:types>
          <w:type w:val="bbPlcHdr"/>
        </w:types>
        <w:behaviors>
          <w:behavior w:val="content"/>
        </w:behaviors>
        <w:guid w:val="{8E93C440-4389-469F-B8FB-BEAF5351A44C}"/>
      </w:docPartPr>
      <w:docPartBody>
        <w:p w:rsidR="00000000" w:rsidRDefault="00524D79" w:rsidP="00524D79">
          <w:pPr>
            <w:pStyle w:val="64BF237986E2440A8D099DE09F19F7D6"/>
          </w:pPr>
          <w:r w:rsidRPr="003F7CBD">
            <w:t>789</w:t>
          </w:r>
        </w:p>
      </w:docPartBody>
    </w:docPart>
    <w:docPart>
      <w:docPartPr>
        <w:name w:val="085FEFC11EEE4DFFA8CCB630EE28B76D"/>
        <w:category>
          <w:name w:val="General"/>
          <w:gallery w:val="placeholder"/>
        </w:category>
        <w:types>
          <w:type w:val="bbPlcHdr"/>
        </w:types>
        <w:behaviors>
          <w:behavior w:val="content"/>
        </w:behaviors>
        <w:guid w:val="{41944D90-78F5-4749-9577-3DAFB4DE2011}"/>
      </w:docPartPr>
      <w:docPartBody>
        <w:p w:rsidR="00000000" w:rsidRDefault="00524D79" w:rsidP="00524D79">
          <w:pPr>
            <w:pStyle w:val="085FEFC11EEE4DFFA8CCB630EE28B76D"/>
          </w:pPr>
          <w:r w:rsidRPr="003F7CBD">
            <w:t>789</w:t>
          </w:r>
        </w:p>
      </w:docPartBody>
    </w:docPart>
    <w:docPart>
      <w:docPartPr>
        <w:name w:val="FE431CC76AF74DBAA523B1D4DED30FAD"/>
        <w:category>
          <w:name w:val="General"/>
          <w:gallery w:val="placeholder"/>
        </w:category>
        <w:types>
          <w:type w:val="bbPlcHdr"/>
        </w:types>
        <w:behaviors>
          <w:behavior w:val="content"/>
        </w:behaviors>
        <w:guid w:val="{245888D6-922F-4CDC-AB1B-38D195BB8958}"/>
      </w:docPartPr>
      <w:docPartBody>
        <w:p w:rsidR="00000000" w:rsidRDefault="00524D79" w:rsidP="00524D79">
          <w:pPr>
            <w:pStyle w:val="FE431CC76AF74DBAA523B1D4DED30FAD"/>
          </w:pPr>
          <w:r w:rsidRPr="003F7CBD">
            <w:t>789</w:t>
          </w:r>
        </w:p>
      </w:docPartBody>
    </w:docPart>
    <w:docPart>
      <w:docPartPr>
        <w:name w:val="AB75D3D5B24246C9A128717E33518905"/>
        <w:category>
          <w:name w:val="General"/>
          <w:gallery w:val="placeholder"/>
        </w:category>
        <w:types>
          <w:type w:val="bbPlcHdr"/>
        </w:types>
        <w:behaviors>
          <w:behavior w:val="content"/>
        </w:behaviors>
        <w:guid w:val="{EE8BBF8D-84E2-4515-A8A1-0634287E6C93}"/>
      </w:docPartPr>
      <w:docPartBody>
        <w:p w:rsidR="00000000" w:rsidRDefault="00524D79" w:rsidP="00524D79">
          <w:pPr>
            <w:pStyle w:val="AB75D3D5B24246C9A128717E33518905"/>
          </w:pPr>
          <w:r w:rsidRPr="003F7CBD">
            <w:t>789</w:t>
          </w:r>
        </w:p>
      </w:docPartBody>
    </w:docPart>
    <w:docPart>
      <w:docPartPr>
        <w:name w:val="31A9C926C92840BC8A9066B9990BF3DA"/>
        <w:category>
          <w:name w:val="General"/>
          <w:gallery w:val="placeholder"/>
        </w:category>
        <w:types>
          <w:type w:val="bbPlcHdr"/>
        </w:types>
        <w:behaviors>
          <w:behavior w:val="content"/>
        </w:behaviors>
        <w:guid w:val="{B0AA6EA3-D0E6-4220-8D46-B92E1997A706}"/>
      </w:docPartPr>
      <w:docPartBody>
        <w:p w:rsidR="00000000" w:rsidRDefault="00524D79" w:rsidP="00524D79">
          <w:pPr>
            <w:pStyle w:val="31A9C926C92840BC8A9066B9990BF3DA"/>
          </w:pPr>
          <w:r w:rsidRPr="003F7CBD">
            <w:t>Row Head</w:t>
          </w:r>
        </w:p>
      </w:docPartBody>
    </w:docPart>
    <w:docPart>
      <w:docPartPr>
        <w:name w:val="EB582E954BD9498DB4FF2BB35A750054"/>
        <w:category>
          <w:name w:val="General"/>
          <w:gallery w:val="placeholder"/>
        </w:category>
        <w:types>
          <w:type w:val="bbPlcHdr"/>
        </w:types>
        <w:behaviors>
          <w:behavior w:val="content"/>
        </w:behaviors>
        <w:guid w:val="{50D66834-18B9-4A16-84F5-46AFCAD4DA7D}"/>
      </w:docPartPr>
      <w:docPartBody>
        <w:p w:rsidR="00000000" w:rsidRDefault="00524D79" w:rsidP="00524D79">
          <w:pPr>
            <w:pStyle w:val="EB582E954BD9498DB4FF2BB35A750054"/>
          </w:pPr>
          <w:r w:rsidRPr="003F7CBD">
            <w:t>123</w:t>
          </w:r>
        </w:p>
      </w:docPartBody>
    </w:docPart>
    <w:docPart>
      <w:docPartPr>
        <w:name w:val="6FEF3B54AAAF46DDB2AF961D138D2505"/>
        <w:category>
          <w:name w:val="General"/>
          <w:gallery w:val="placeholder"/>
        </w:category>
        <w:types>
          <w:type w:val="bbPlcHdr"/>
        </w:types>
        <w:behaviors>
          <w:behavior w:val="content"/>
        </w:behaviors>
        <w:guid w:val="{5B5C9ACB-3FBA-437C-A4ED-8743B177F54B}"/>
      </w:docPartPr>
      <w:docPartBody>
        <w:p w:rsidR="00000000" w:rsidRDefault="00524D79" w:rsidP="00524D79">
          <w:pPr>
            <w:pStyle w:val="6FEF3B54AAAF46DDB2AF961D138D2505"/>
          </w:pPr>
          <w:r w:rsidRPr="003F7CBD">
            <w:t>123</w:t>
          </w:r>
        </w:p>
      </w:docPartBody>
    </w:docPart>
    <w:docPart>
      <w:docPartPr>
        <w:name w:val="799A770C89BF4B1FB727C799A6FC75FA"/>
        <w:category>
          <w:name w:val="General"/>
          <w:gallery w:val="placeholder"/>
        </w:category>
        <w:types>
          <w:type w:val="bbPlcHdr"/>
        </w:types>
        <w:behaviors>
          <w:behavior w:val="content"/>
        </w:behaviors>
        <w:guid w:val="{ECE52999-8030-4385-8E29-D70D9AA4D1D9}"/>
      </w:docPartPr>
      <w:docPartBody>
        <w:p w:rsidR="00000000" w:rsidRDefault="00524D79" w:rsidP="00524D79">
          <w:pPr>
            <w:pStyle w:val="799A770C89BF4B1FB727C799A6FC75FA"/>
          </w:pPr>
          <w:r w:rsidRPr="003F7CBD">
            <w:t>123</w:t>
          </w:r>
        </w:p>
      </w:docPartBody>
    </w:docPart>
    <w:docPart>
      <w:docPartPr>
        <w:name w:val="868AA7C0E1B54C5AA792DE7BC7297D8C"/>
        <w:category>
          <w:name w:val="General"/>
          <w:gallery w:val="placeholder"/>
        </w:category>
        <w:types>
          <w:type w:val="bbPlcHdr"/>
        </w:types>
        <w:behaviors>
          <w:behavior w:val="content"/>
        </w:behaviors>
        <w:guid w:val="{EC892A44-ED49-45FD-8F3D-C2027EF4567A}"/>
      </w:docPartPr>
      <w:docPartBody>
        <w:p w:rsidR="00000000" w:rsidRDefault="00524D79" w:rsidP="00524D79">
          <w:pPr>
            <w:pStyle w:val="868AA7C0E1B54C5AA792DE7BC7297D8C"/>
          </w:pPr>
          <w:r w:rsidRPr="003F7CBD">
            <w:t>123</w:t>
          </w:r>
        </w:p>
      </w:docPartBody>
    </w:docPart>
    <w:docPart>
      <w:docPartPr>
        <w:name w:val="AC357C3EC3D34F5195CBD5D2589C68D8"/>
        <w:category>
          <w:name w:val="General"/>
          <w:gallery w:val="placeholder"/>
        </w:category>
        <w:types>
          <w:type w:val="bbPlcHdr"/>
        </w:types>
        <w:behaviors>
          <w:behavior w:val="content"/>
        </w:behaviors>
        <w:guid w:val="{335492F7-A5F7-4B10-AE8A-6BA27168F342}"/>
      </w:docPartPr>
      <w:docPartBody>
        <w:p w:rsidR="00000000" w:rsidRDefault="00524D79" w:rsidP="00524D79">
          <w:pPr>
            <w:pStyle w:val="AC357C3EC3D34F5195CBD5D2589C68D8"/>
          </w:pPr>
          <w:r w:rsidRPr="003F7CBD">
            <w:t>Row Head</w:t>
          </w:r>
        </w:p>
      </w:docPartBody>
    </w:docPart>
    <w:docPart>
      <w:docPartPr>
        <w:name w:val="0BE71C1A124D47D19B470BC4F5EEB558"/>
        <w:category>
          <w:name w:val="General"/>
          <w:gallery w:val="placeholder"/>
        </w:category>
        <w:types>
          <w:type w:val="bbPlcHdr"/>
        </w:types>
        <w:behaviors>
          <w:behavior w:val="content"/>
        </w:behaviors>
        <w:guid w:val="{73054C89-C5E6-4DA0-B856-38C0C84F5C90}"/>
      </w:docPartPr>
      <w:docPartBody>
        <w:p w:rsidR="00000000" w:rsidRDefault="00524D79" w:rsidP="00524D79">
          <w:pPr>
            <w:pStyle w:val="0BE71C1A124D47D19B470BC4F5EEB558"/>
          </w:pPr>
          <w:r w:rsidRPr="003F7CBD">
            <w:t>456</w:t>
          </w:r>
        </w:p>
      </w:docPartBody>
    </w:docPart>
    <w:docPart>
      <w:docPartPr>
        <w:name w:val="2A518D1A828543FA8152B1185810318F"/>
        <w:category>
          <w:name w:val="General"/>
          <w:gallery w:val="placeholder"/>
        </w:category>
        <w:types>
          <w:type w:val="bbPlcHdr"/>
        </w:types>
        <w:behaviors>
          <w:behavior w:val="content"/>
        </w:behaviors>
        <w:guid w:val="{2B36C2D8-A5FC-4969-8632-0416CB7CA322}"/>
      </w:docPartPr>
      <w:docPartBody>
        <w:p w:rsidR="00000000" w:rsidRDefault="00524D79" w:rsidP="00524D79">
          <w:pPr>
            <w:pStyle w:val="2A518D1A828543FA8152B1185810318F"/>
          </w:pPr>
          <w:r w:rsidRPr="003F7CBD">
            <w:t>456</w:t>
          </w:r>
        </w:p>
      </w:docPartBody>
    </w:docPart>
    <w:docPart>
      <w:docPartPr>
        <w:name w:val="89537564CBD94FBEB8F170D15A75036F"/>
        <w:category>
          <w:name w:val="General"/>
          <w:gallery w:val="placeholder"/>
        </w:category>
        <w:types>
          <w:type w:val="bbPlcHdr"/>
        </w:types>
        <w:behaviors>
          <w:behavior w:val="content"/>
        </w:behaviors>
        <w:guid w:val="{03D3DC71-814E-4FEE-A2AB-1CD3A0A7354A}"/>
      </w:docPartPr>
      <w:docPartBody>
        <w:p w:rsidR="00000000" w:rsidRDefault="00524D79" w:rsidP="00524D79">
          <w:pPr>
            <w:pStyle w:val="89537564CBD94FBEB8F170D15A75036F"/>
          </w:pPr>
          <w:r w:rsidRPr="003F7CBD">
            <w:t>456</w:t>
          </w:r>
        </w:p>
      </w:docPartBody>
    </w:docPart>
    <w:docPart>
      <w:docPartPr>
        <w:name w:val="B821503D313D46CFA7590756EDAEBB1A"/>
        <w:category>
          <w:name w:val="General"/>
          <w:gallery w:val="placeholder"/>
        </w:category>
        <w:types>
          <w:type w:val="bbPlcHdr"/>
        </w:types>
        <w:behaviors>
          <w:behavior w:val="content"/>
        </w:behaviors>
        <w:guid w:val="{B7851BAA-003E-4FC4-8F6E-650C9E4A71A6}"/>
      </w:docPartPr>
      <w:docPartBody>
        <w:p w:rsidR="00000000" w:rsidRDefault="00524D79" w:rsidP="00524D79">
          <w:pPr>
            <w:pStyle w:val="B821503D313D46CFA7590756EDAEBB1A"/>
          </w:pPr>
          <w:r w:rsidRPr="003F7CBD">
            <w:t>456</w:t>
          </w:r>
        </w:p>
      </w:docPartBody>
    </w:docPart>
    <w:docPart>
      <w:docPartPr>
        <w:name w:val="F9D1D5106C9A4A339F8F1089BB228F85"/>
        <w:category>
          <w:name w:val="General"/>
          <w:gallery w:val="placeholder"/>
        </w:category>
        <w:types>
          <w:type w:val="bbPlcHdr"/>
        </w:types>
        <w:behaviors>
          <w:behavior w:val="content"/>
        </w:behaviors>
        <w:guid w:val="{CEEBD4D0-511E-41BD-8443-5B9FC45DA3B9}"/>
      </w:docPartPr>
      <w:docPartBody>
        <w:p w:rsidR="00000000" w:rsidRDefault="00524D79" w:rsidP="00524D79">
          <w:pPr>
            <w:pStyle w:val="F9D1D5106C9A4A339F8F1089BB228F85"/>
          </w:pPr>
          <w:r w:rsidRPr="003F7CBD">
            <w:t>Row Head</w:t>
          </w:r>
        </w:p>
      </w:docPartBody>
    </w:docPart>
    <w:docPart>
      <w:docPartPr>
        <w:name w:val="6E3248BA7B944DFEBC53F92F9AE96487"/>
        <w:category>
          <w:name w:val="General"/>
          <w:gallery w:val="placeholder"/>
        </w:category>
        <w:types>
          <w:type w:val="bbPlcHdr"/>
        </w:types>
        <w:behaviors>
          <w:behavior w:val="content"/>
        </w:behaviors>
        <w:guid w:val="{9E061463-F146-4EFF-A869-F8B77D20B601}"/>
      </w:docPartPr>
      <w:docPartBody>
        <w:p w:rsidR="00000000" w:rsidRDefault="00524D79" w:rsidP="00524D79">
          <w:pPr>
            <w:pStyle w:val="6E3248BA7B944DFEBC53F92F9AE96487"/>
          </w:pPr>
          <w:r w:rsidRPr="003F7CBD">
            <w:t>789</w:t>
          </w:r>
        </w:p>
      </w:docPartBody>
    </w:docPart>
    <w:docPart>
      <w:docPartPr>
        <w:name w:val="5583D0F29F8F48739E898C91CEF61DB7"/>
        <w:category>
          <w:name w:val="General"/>
          <w:gallery w:val="placeholder"/>
        </w:category>
        <w:types>
          <w:type w:val="bbPlcHdr"/>
        </w:types>
        <w:behaviors>
          <w:behavior w:val="content"/>
        </w:behaviors>
        <w:guid w:val="{011D3DA4-7A26-4780-B418-9929586EF6FC}"/>
      </w:docPartPr>
      <w:docPartBody>
        <w:p w:rsidR="00000000" w:rsidRDefault="00524D79" w:rsidP="00524D79">
          <w:pPr>
            <w:pStyle w:val="5583D0F29F8F48739E898C91CEF61DB7"/>
          </w:pPr>
          <w:r w:rsidRPr="003F7CBD">
            <w:t>789</w:t>
          </w:r>
        </w:p>
      </w:docPartBody>
    </w:docPart>
    <w:docPart>
      <w:docPartPr>
        <w:name w:val="C9400DB7B12E4B5B9F0643D95BEC4D88"/>
        <w:category>
          <w:name w:val="General"/>
          <w:gallery w:val="placeholder"/>
        </w:category>
        <w:types>
          <w:type w:val="bbPlcHdr"/>
        </w:types>
        <w:behaviors>
          <w:behavior w:val="content"/>
        </w:behaviors>
        <w:guid w:val="{E04D39E7-BCE8-4E95-B155-A5CEAA52948C}"/>
      </w:docPartPr>
      <w:docPartBody>
        <w:p w:rsidR="00000000" w:rsidRDefault="00524D79" w:rsidP="00524D79">
          <w:pPr>
            <w:pStyle w:val="C9400DB7B12E4B5B9F0643D95BEC4D88"/>
          </w:pPr>
          <w:r w:rsidRPr="003F7CBD">
            <w:t>789</w:t>
          </w:r>
        </w:p>
      </w:docPartBody>
    </w:docPart>
    <w:docPart>
      <w:docPartPr>
        <w:name w:val="35321A4CEF604DE49B14F778B6D30E13"/>
        <w:category>
          <w:name w:val="General"/>
          <w:gallery w:val="placeholder"/>
        </w:category>
        <w:types>
          <w:type w:val="bbPlcHdr"/>
        </w:types>
        <w:behaviors>
          <w:behavior w:val="content"/>
        </w:behaviors>
        <w:guid w:val="{D6EEF5AE-9407-4F0A-9AEF-05ED784C901A}"/>
      </w:docPartPr>
      <w:docPartBody>
        <w:p w:rsidR="00000000" w:rsidRDefault="00524D79" w:rsidP="00524D79">
          <w:pPr>
            <w:pStyle w:val="35321A4CEF604DE49B14F778B6D30E13"/>
          </w:pPr>
          <w:r w:rsidRPr="003F7CBD">
            <w:t>789</w:t>
          </w:r>
        </w:p>
      </w:docPartBody>
    </w:docPart>
    <w:docPart>
      <w:docPartPr>
        <w:name w:val="892A0416EECF48708978F490E9F2BE9B"/>
        <w:category>
          <w:name w:val="General"/>
          <w:gallery w:val="placeholder"/>
        </w:category>
        <w:types>
          <w:type w:val="bbPlcHdr"/>
        </w:types>
        <w:behaviors>
          <w:behavior w:val="content"/>
        </w:behaviors>
        <w:guid w:val="{7BFCF188-2EF7-4D2C-8750-99740DB87798}"/>
      </w:docPartPr>
      <w:docPartBody>
        <w:p w:rsidR="00000000" w:rsidRDefault="00524D79" w:rsidP="00524D79">
          <w:pPr>
            <w:pStyle w:val="892A0416EECF48708978F490E9F2BE9B"/>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1.5-line spacing. Include a heading for every row and column, even if the content seems obvious. A table style has been setup for this template that fits APA guidelines. To insert a table, on the Insert tab, click Table.</w:t>
          </w:r>
        </w:p>
      </w:docPartBody>
    </w:docPart>
    <w:docPart>
      <w:docPartPr>
        <w:name w:val="5B9FB7B8F6A24DDC9C08B5500CF713A5"/>
        <w:category>
          <w:name w:val="General"/>
          <w:gallery w:val="placeholder"/>
        </w:category>
        <w:types>
          <w:type w:val="bbPlcHdr"/>
        </w:types>
        <w:behaviors>
          <w:behavior w:val="content"/>
        </w:behaviors>
        <w:guid w:val="{252CCABD-6A29-4AA8-9B8F-567283C6A506}"/>
      </w:docPartPr>
      <w:docPartBody>
        <w:p w:rsidR="00000000" w:rsidRDefault="00524D79" w:rsidP="00524D79">
          <w:pPr>
            <w:pStyle w:val="5B9FB7B8F6A24DDC9C08B5500CF713A5"/>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E3"/>
    <w:rsid w:val="001341E3"/>
    <w:rsid w:val="00524D79"/>
    <w:rsid w:val="00F04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rsid w:val="00524D79"/>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rsid w:val="00524D79"/>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rsid w:val="00524D79"/>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3BE76A8FAD4C9DA5203F52C9149775">
    <w:name w:val="9E3BE76A8FAD4C9DA5203F52C9149775"/>
  </w:style>
  <w:style w:type="paragraph" w:customStyle="1" w:styleId="A8788E5C50AE4DF39DBFB0435EB91983">
    <w:name w:val="A8788E5C50AE4DF39DBFB0435EB91983"/>
  </w:style>
  <w:style w:type="paragraph" w:customStyle="1" w:styleId="94007DB70C954359B32AEAEC455C132B">
    <w:name w:val="94007DB70C954359B32AEAEC455C132B"/>
  </w:style>
  <w:style w:type="paragraph" w:customStyle="1" w:styleId="3343B53A727A49329AC61CBF85120678">
    <w:name w:val="3343B53A727A49329AC61CBF85120678"/>
  </w:style>
  <w:style w:type="paragraph" w:customStyle="1" w:styleId="76666122F4BE404E938E293600E03AF5">
    <w:name w:val="76666122F4BE404E938E293600E03AF5"/>
  </w:style>
  <w:style w:type="paragraph" w:customStyle="1" w:styleId="825A7B8BD38F4A46843C8CDDF8B82907">
    <w:name w:val="825A7B8BD38F4A46843C8CDDF8B82907"/>
  </w:style>
  <w:style w:type="character" w:styleId="Emphasis">
    <w:name w:val="Emphasis"/>
    <w:basedOn w:val="DefaultParagraphFont"/>
    <w:uiPriority w:val="4"/>
    <w:unhideWhenUsed/>
    <w:qFormat/>
    <w:rsid w:val="00524D79"/>
    <w:rPr>
      <w:i/>
      <w:iCs/>
    </w:rPr>
  </w:style>
  <w:style w:type="paragraph" w:customStyle="1" w:styleId="66AFFD9F204A410FA05F90616358B650">
    <w:name w:val="66AFFD9F204A410FA05F90616358B650"/>
  </w:style>
  <w:style w:type="paragraph" w:customStyle="1" w:styleId="9149388FC65C45E2854EE762BA09011D">
    <w:name w:val="9149388FC65C45E2854EE762BA09011D"/>
  </w:style>
  <w:style w:type="paragraph" w:customStyle="1" w:styleId="A8EE310C660845C0931EB6FFEA1D2A39">
    <w:name w:val="A8EE310C660845C0931EB6FFEA1D2A39"/>
  </w:style>
  <w:style w:type="paragraph" w:customStyle="1" w:styleId="84B503A2C7F24016BB95656621ADDF14">
    <w:name w:val="84B503A2C7F24016BB95656621ADDF14"/>
  </w:style>
  <w:style w:type="paragraph" w:customStyle="1" w:styleId="DAC4346F8B3E47CA9FC88305801CF173">
    <w:name w:val="DAC4346F8B3E47CA9FC88305801CF173"/>
  </w:style>
  <w:style w:type="paragraph" w:customStyle="1" w:styleId="CA5905F06A18452EBD6CD5F653CE0670">
    <w:name w:val="CA5905F06A18452EBD6CD5F653CE0670"/>
  </w:style>
  <w:style w:type="paragraph" w:customStyle="1" w:styleId="4EEE5800DC2041B186FDC4A1C88CA509">
    <w:name w:val="4EEE5800DC2041B186FDC4A1C88CA509"/>
  </w:style>
  <w:style w:type="paragraph" w:customStyle="1" w:styleId="6D79F2C3B23941008A7D155918C8342D">
    <w:name w:val="6D79F2C3B23941008A7D155918C8342D"/>
  </w:style>
  <w:style w:type="paragraph" w:customStyle="1" w:styleId="0555CEAF91C748A59A3D43A67A9003EC">
    <w:name w:val="0555CEAF91C748A59A3D43A67A9003EC"/>
  </w:style>
  <w:style w:type="paragraph" w:customStyle="1" w:styleId="B3A7ACC1199B421FA9FF2A76A34BBD8D">
    <w:name w:val="B3A7ACC1199B421FA9FF2A76A34BBD8D"/>
  </w:style>
  <w:style w:type="paragraph" w:customStyle="1" w:styleId="2E9476A1CFC94EB49CE0155903771E12">
    <w:name w:val="2E9476A1CFC94EB49CE0155903771E12"/>
  </w:style>
  <w:style w:type="paragraph" w:customStyle="1" w:styleId="713E882F7F6140F683020950904462B3">
    <w:name w:val="713E882F7F6140F683020950904462B3"/>
  </w:style>
  <w:style w:type="paragraph" w:customStyle="1" w:styleId="8629A32AC4674064BD6D2DF662886E65">
    <w:name w:val="8629A32AC4674064BD6D2DF662886E65"/>
  </w:style>
  <w:style w:type="paragraph" w:customStyle="1" w:styleId="2986F77B1F0943D8B8951647BB124946">
    <w:name w:val="2986F77B1F0943D8B8951647BB124946"/>
  </w:style>
  <w:style w:type="paragraph" w:customStyle="1" w:styleId="ABCE7465EFFD423E8583753ED9519221">
    <w:name w:val="ABCE7465EFFD423E8583753ED9519221"/>
  </w:style>
  <w:style w:type="paragraph" w:customStyle="1" w:styleId="AC62F587AC214845ABB3EA1D817024CC">
    <w:name w:val="AC62F587AC214845ABB3EA1D817024CC"/>
  </w:style>
  <w:style w:type="paragraph" w:customStyle="1" w:styleId="1099408831D141FCA10502CB7DA2DAF3">
    <w:name w:val="1099408831D141FCA10502CB7DA2DAF3"/>
  </w:style>
  <w:style w:type="paragraph" w:customStyle="1" w:styleId="04108F35A3EF4D199DCF2E447285117D">
    <w:name w:val="04108F35A3EF4D199DCF2E447285117D"/>
  </w:style>
  <w:style w:type="paragraph" w:customStyle="1" w:styleId="4807D453EE0246DFBE8223C47FF4F3B9">
    <w:name w:val="4807D453EE0246DFBE8223C47FF4F3B9"/>
  </w:style>
  <w:style w:type="paragraph" w:customStyle="1" w:styleId="6722FAE9067B43E2A5E06682E9AA504B">
    <w:name w:val="6722FAE9067B43E2A5E06682E9AA504B"/>
  </w:style>
  <w:style w:type="paragraph" w:customStyle="1" w:styleId="46B87DF1B551478F84EDB73B2232ABAA">
    <w:name w:val="46B87DF1B551478F84EDB73B2232ABAA"/>
  </w:style>
  <w:style w:type="paragraph" w:customStyle="1" w:styleId="93D655D84AA84E4AA99B61E6DD464798">
    <w:name w:val="93D655D84AA84E4AA99B61E6DD464798"/>
  </w:style>
  <w:style w:type="paragraph" w:customStyle="1" w:styleId="59E3650D5E15480EB0AA92036A29096E">
    <w:name w:val="59E3650D5E15480EB0AA92036A29096E"/>
  </w:style>
  <w:style w:type="paragraph" w:customStyle="1" w:styleId="08563A7859364919A37605A8E6FD13C6">
    <w:name w:val="08563A7859364919A37605A8E6FD13C6"/>
  </w:style>
  <w:style w:type="paragraph" w:customStyle="1" w:styleId="3FBC2C7B1C97440AA00C83CDD446A33B">
    <w:name w:val="3FBC2C7B1C97440AA00C83CDD446A33B"/>
  </w:style>
  <w:style w:type="paragraph" w:customStyle="1" w:styleId="F37A43D479A94907A2E187459A50B5D2">
    <w:name w:val="F37A43D479A94907A2E187459A50B5D2"/>
  </w:style>
  <w:style w:type="paragraph" w:customStyle="1" w:styleId="5EE46AACAB9E43C482B8F0BE7BB8AE37">
    <w:name w:val="5EE46AACAB9E43C482B8F0BE7BB8AE37"/>
  </w:style>
  <w:style w:type="paragraph" w:customStyle="1" w:styleId="94891B455AD1476F9AEE5EAF4269EB62">
    <w:name w:val="94891B455AD1476F9AEE5EAF4269EB62"/>
  </w:style>
  <w:style w:type="paragraph" w:customStyle="1" w:styleId="56E81565EE3244FB8B9EA1C6C46447AB">
    <w:name w:val="56E81565EE3244FB8B9EA1C6C46447AB"/>
  </w:style>
  <w:style w:type="paragraph" w:customStyle="1" w:styleId="E310EB05A77D47588B4F1AA6A85FEE9A">
    <w:name w:val="E310EB05A77D47588B4F1AA6A85FEE9A"/>
  </w:style>
  <w:style w:type="paragraph" w:customStyle="1" w:styleId="6D12F8C69CAB49D4B82D47928F8A1FFE">
    <w:name w:val="6D12F8C69CAB49D4B82D47928F8A1FFE"/>
  </w:style>
  <w:style w:type="paragraph" w:customStyle="1" w:styleId="4C772D7D840744739D11755EE965CB3A">
    <w:name w:val="4C772D7D840744739D11755EE965CB3A"/>
  </w:style>
  <w:style w:type="paragraph" w:customStyle="1" w:styleId="451F82B28A3146EA95C4767DF94E291B">
    <w:name w:val="451F82B28A3146EA95C4767DF94E291B"/>
  </w:style>
  <w:style w:type="paragraph" w:customStyle="1" w:styleId="61791AA004634E9DB894F71D385BFABC">
    <w:name w:val="61791AA004634E9DB894F71D385BFABC"/>
  </w:style>
  <w:style w:type="paragraph" w:customStyle="1" w:styleId="0987F29B8D2243B4900AA8E2588AFACF">
    <w:name w:val="0987F29B8D2243B4900AA8E2588AFACF"/>
  </w:style>
  <w:style w:type="paragraph" w:customStyle="1" w:styleId="7D5B917CB6224092AC592D35DD6FAA3C">
    <w:name w:val="7D5B917CB6224092AC592D35DD6FAA3C"/>
  </w:style>
  <w:style w:type="paragraph" w:customStyle="1" w:styleId="93940EB5C5AE467FA3C025C278C05863">
    <w:name w:val="93940EB5C5AE467FA3C025C278C05863"/>
  </w:style>
  <w:style w:type="paragraph" w:customStyle="1" w:styleId="5D5D7C60998D4BE486F74D86DC71302C">
    <w:name w:val="5D5D7C60998D4BE486F74D86DC71302C"/>
  </w:style>
  <w:style w:type="paragraph" w:customStyle="1" w:styleId="7DAE874DD8BA49DE9047739ED9C56341">
    <w:name w:val="7DAE874DD8BA49DE9047739ED9C56341"/>
  </w:style>
  <w:style w:type="paragraph" w:customStyle="1" w:styleId="E717E7F0B73B47B18D3424233409A5BC">
    <w:name w:val="E717E7F0B73B47B18D3424233409A5BC"/>
  </w:style>
  <w:style w:type="paragraph" w:customStyle="1" w:styleId="1C491E38BA6A42EA99DE35C43211CA27">
    <w:name w:val="1C491E38BA6A42EA99DE35C43211CA27"/>
  </w:style>
  <w:style w:type="paragraph" w:customStyle="1" w:styleId="E5EC9316E8434D0DA61E65C09CC2EA32">
    <w:name w:val="E5EC9316E8434D0DA61E65C09CC2EA32"/>
  </w:style>
  <w:style w:type="paragraph" w:customStyle="1" w:styleId="427029B94D3F4128B72EC47B81E9B4C7">
    <w:name w:val="427029B94D3F4128B72EC47B81E9B4C7"/>
  </w:style>
  <w:style w:type="paragraph" w:customStyle="1" w:styleId="28F1B49D34EB449181338C15734AAC03">
    <w:name w:val="28F1B49D34EB449181338C15734AAC03"/>
  </w:style>
  <w:style w:type="paragraph" w:customStyle="1" w:styleId="67C9472C210C42B580094319A91D0B3D">
    <w:name w:val="67C9472C210C42B580094319A91D0B3D"/>
  </w:style>
  <w:style w:type="paragraph" w:customStyle="1" w:styleId="33C36B17CBDE4C8CAFB7E079E8D6B46F">
    <w:name w:val="33C36B17CBDE4C8CAFB7E079E8D6B46F"/>
  </w:style>
  <w:style w:type="paragraph" w:customStyle="1" w:styleId="0B673DE090D34B1C9CBC309D8CA33E54">
    <w:name w:val="0B673DE090D34B1C9CBC309D8CA33E54"/>
  </w:style>
  <w:style w:type="paragraph" w:customStyle="1" w:styleId="D050716B929041B28EF60A156B42B23D">
    <w:name w:val="D050716B929041B28EF60A156B42B23D"/>
  </w:style>
  <w:style w:type="paragraph" w:customStyle="1" w:styleId="613C33BE7BF84FAFA167525401FB414E">
    <w:name w:val="613C33BE7BF84FAFA167525401FB414E"/>
  </w:style>
  <w:style w:type="paragraph" w:customStyle="1" w:styleId="80A3FF0B56DD431CB70CB898EA2E1ED7">
    <w:name w:val="80A3FF0B56DD431CB70CB898EA2E1ED7"/>
  </w:style>
  <w:style w:type="paragraph" w:customStyle="1" w:styleId="7CC641BF5B724DE39091C58FA16C8D05">
    <w:name w:val="7CC641BF5B724DE39091C58FA16C8D05"/>
  </w:style>
  <w:style w:type="paragraph" w:customStyle="1" w:styleId="C5ECFDD506724617A1525363AA60D026">
    <w:name w:val="C5ECFDD506724617A1525363AA60D026"/>
  </w:style>
  <w:style w:type="paragraph" w:customStyle="1" w:styleId="633FDF63307445B9948ACE8EB8FA599A">
    <w:name w:val="633FDF63307445B9948ACE8EB8FA599A"/>
  </w:style>
  <w:style w:type="paragraph" w:customStyle="1" w:styleId="89C282B11E6D4DCE9AE8CBB9FC0056BB">
    <w:name w:val="89C282B11E6D4DCE9AE8CBB9FC0056BB"/>
  </w:style>
  <w:style w:type="paragraph" w:customStyle="1" w:styleId="F92E6BF9A2EB415699F9BFC6769A885D">
    <w:name w:val="F92E6BF9A2EB415699F9BFC6769A885D"/>
  </w:style>
  <w:style w:type="paragraph" w:customStyle="1" w:styleId="344EFBD723264A239E312C2F408B6763">
    <w:name w:val="344EFBD723264A239E312C2F408B6763"/>
  </w:style>
  <w:style w:type="paragraph" w:customStyle="1" w:styleId="30D8F9E2FA55487B98F9CD00E5D4D402">
    <w:name w:val="30D8F9E2FA55487B98F9CD00E5D4D402"/>
  </w:style>
  <w:style w:type="paragraph" w:customStyle="1" w:styleId="E7B0EC1BCADC4D9E876B949E38BB1B33">
    <w:name w:val="E7B0EC1BCADC4D9E876B949E38BB1B33"/>
    <w:rsid w:val="00524D79"/>
  </w:style>
  <w:style w:type="paragraph" w:customStyle="1" w:styleId="D39AFB4A3B2A4AE1B51B5799B3A43C65">
    <w:name w:val="D39AFB4A3B2A4AE1B51B5799B3A43C65"/>
    <w:rsid w:val="00524D79"/>
  </w:style>
  <w:style w:type="paragraph" w:customStyle="1" w:styleId="C34026B4E6284172A9E0785C20193E41">
    <w:name w:val="C34026B4E6284172A9E0785C20193E41"/>
    <w:rsid w:val="00524D79"/>
  </w:style>
  <w:style w:type="paragraph" w:customStyle="1" w:styleId="BFDFEE99D20248B58046C31F98D858FC">
    <w:name w:val="BFDFEE99D20248B58046C31F98D858FC"/>
    <w:rsid w:val="00524D79"/>
  </w:style>
  <w:style w:type="character" w:styleId="FootnoteReference">
    <w:name w:val="footnote reference"/>
    <w:basedOn w:val="DefaultParagraphFont"/>
    <w:uiPriority w:val="99"/>
    <w:qFormat/>
    <w:rsid w:val="00524D79"/>
    <w:rPr>
      <w:vertAlign w:val="superscript"/>
    </w:rPr>
  </w:style>
  <w:style w:type="paragraph" w:customStyle="1" w:styleId="D2EF647CD7B34181AB249EA0C346CDBE">
    <w:name w:val="D2EF647CD7B34181AB249EA0C346CDBE"/>
    <w:rsid w:val="00524D79"/>
  </w:style>
  <w:style w:type="paragraph" w:customStyle="1" w:styleId="991FAC6A0081458BB98FF3A9213E5687">
    <w:name w:val="991FAC6A0081458BB98FF3A9213E5687"/>
    <w:rsid w:val="00524D79"/>
  </w:style>
  <w:style w:type="character" w:customStyle="1" w:styleId="Heading3Char">
    <w:name w:val="Heading 3 Char"/>
    <w:basedOn w:val="DefaultParagraphFont"/>
    <w:link w:val="Heading3"/>
    <w:uiPriority w:val="5"/>
    <w:rsid w:val="00524D79"/>
    <w:rPr>
      <w:rFonts w:asciiTheme="majorHAnsi" w:eastAsiaTheme="majorEastAsia" w:hAnsiTheme="majorHAnsi" w:cstheme="majorBidi"/>
      <w:b/>
      <w:bCs/>
      <w:color w:val="000000" w:themeColor="text1"/>
      <w:sz w:val="24"/>
      <w:szCs w:val="24"/>
      <w:lang w:eastAsia="ja-JP"/>
    </w:rPr>
  </w:style>
  <w:style w:type="paragraph" w:customStyle="1" w:styleId="D2BD40E9189F437E820F0A0085061247">
    <w:name w:val="D2BD40E9189F437E820F0A0085061247"/>
    <w:rsid w:val="00524D79"/>
  </w:style>
  <w:style w:type="paragraph" w:customStyle="1" w:styleId="C538E5721F524C94874E07FBD1017B90">
    <w:name w:val="C538E5721F524C94874E07FBD1017B90"/>
    <w:rsid w:val="00524D79"/>
  </w:style>
  <w:style w:type="character" w:customStyle="1" w:styleId="Heading4Char">
    <w:name w:val="Heading 4 Char"/>
    <w:basedOn w:val="DefaultParagraphFont"/>
    <w:link w:val="Heading4"/>
    <w:uiPriority w:val="5"/>
    <w:rsid w:val="00524D79"/>
    <w:rPr>
      <w:rFonts w:asciiTheme="majorHAnsi" w:eastAsiaTheme="majorEastAsia" w:hAnsiTheme="majorHAnsi" w:cstheme="majorBidi"/>
      <w:b/>
      <w:bCs/>
      <w:i/>
      <w:iCs/>
      <w:color w:val="000000" w:themeColor="text1"/>
      <w:sz w:val="24"/>
      <w:szCs w:val="24"/>
      <w:lang w:eastAsia="ja-JP"/>
    </w:rPr>
  </w:style>
  <w:style w:type="paragraph" w:customStyle="1" w:styleId="BEE443C28CA04E6880766AA156B632AD">
    <w:name w:val="BEE443C28CA04E6880766AA156B632AD"/>
    <w:rsid w:val="00524D79"/>
  </w:style>
  <w:style w:type="paragraph" w:customStyle="1" w:styleId="4B08AA7D57D9438FB27B54C81F6580CE">
    <w:name w:val="4B08AA7D57D9438FB27B54C81F6580CE"/>
    <w:rsid w:val="00524D79"/>
  </w:style>
  <w:style w:type="character" w:customStyle="1" w:styleId="Heading5Char">
    <w:name w:val="Heading 5 Char"/>
    <w:basedOn w:val="DefaultParagraphFont"/>
    <w:link w:val="Heading5"/>
    <w:uiPriority w:val="5"/>
    <w:rsid w:val="00524D79"/>
    <w:rPr>
      <w:rFonts w:asciiTheme="majorHAnsi" w:eastAsiaTheme="majorEastAsia" w:hAnsiTheme="majorHAnsi" w:cstheme="majorBidi"/>
      <w:i/>
      <w:iCs/>
      <w:color w:val="000000" w:themeColor="text1"/>
      <w:sz w:val="24"/>
      <w:szCs w:val="24"/>
      <w:lang w:eastAsia="ja-JP"/>
    </w:rPr>
  </w:style>
  <w:style w:type="paragraph" w:customStyle="1" w:styleId="1EDE6512436448799183908C7A6DB57E">
    <w:name w:val="1EDE6512436448799183908C7A6DB57E"/>
    <w:rsid w:val="00524D79"/>
  </w:style>
  <w:style w:type="paragraph" w:customStyle="1" w:styleId="373EB48DAC0942FE832DA94FAF63C166">
    <w:name w:val="373EB48DAC0942FE832DA94FAF63C166"/>
    <w:rsid w:val="00524D79"/>
  </w:style>
  <w:style w:type="paragraph" w:customStyle="1" w:styleId="F7CC67833E4748C89933E07A009FF889">
    <w:name w:val="F7CC67833E4748C89933E07A009FF889"/>
    <w:rsid w:val="00524D79"/>
  </w:style>
  <w:style w:type="paragraph" w:customStyle="1" w:styleId="9A669F74BC1B444FB67A7EDADDFA08A9">
    <w:name w:val="9A669F74BC1B444FB67A7EDADDFA08A9"/>
    <w:rsid w:val="00524D79"/>
  </w:style>
  <w:style w:type="paragraph" w:customStyle="1" w:styleId="406EEF398C7B4191B626A398BBFD655C">
    <w:name w:val="406EEF398C7B4191B626A398BBFD655C"/>
    <w:rsid w:val="00524D79"/>
  </w:style>
  <w:style w:type="paragraph" w:customStyle="1" w:styleId="8D1703B79426458C9289A2C514DAAB94">
    <w:name w:val="8D1703B79426458C9289A2C514DAAB94"/>
    <w:rsid w:val="00524D79"/>
  </w:style>
  <w:style w:type="paragraph" w:customStyle="1" w:styleId="469E7513FEE0470FB6F8E45D34B103D2">
    <w:name w:val="469E7513FEE0470FB6F8E45D34B103D2"/>
    <w:rsid w:val="00524D79"/>
  </w:style>
  <w:style w:type="paragraph" w:customStyle="1" w:styleId="198213BC9D8A4057BEC15BBFF4F7560E">
    <w:name w:val="198213BC9D8A4057BEC15BBFF4F7560E"/>
    <w:rsid w:val="00524D79"/>
  </w:style>
  <w:style w:type="paragraph" w:customStyle="1" w:styleId="50EDEC6716EF483C9C638715F3C4BE9E">
    <w:name w:val="50EDEC6716EF483C9C638715F3C4BE9E"/>
    <w:rsid w:val="00524D79"/>
  </w:style>
  <w:style w:type="paragraph" w:customStyle="1" w:styleId="478C16EBCE9A4BFB915BC2A1B968151A">
    <w:name w:val="478C16EBCE9A4BFB915BC2A1B968151A"/>
    <w:rsid w:val="00524D79"/>
  </w:style>
  <w:style w:type="paragraph" w:customStyle="1" w:styleId="F91353F064D84B41ABC0177D22190B70">
    <w:name w:val="F91353F064D84B41ABC0177D22190B70"/>
    <w:rsid w:val="00524D79"/>
  </w:style>
  <w:style w:type="paragraph" w:customStyle="1" w:styleId="FFAF1B15257B448080EAB1C3DDAA620E">
    <w:name w:val="FFAF1B15257B448080EAB1C3DDAA620E"/>
    <w:rsid w:val="00524D79"/>
  </w:style>
  <w:style w:type="paragraph" w:customStyle="1" w:styleId="B4FE6CD4E99A487893F43C8A005B68B4">
    <w:name w:val="B4FE6CD4E99A487893F43C8A005B68B4"/>
    <w:rsid w:val="00524D79"/>
  </w:style>
  <w:style w:type="paragraph" w:customStyle="1" w:styleId="4AF2EC12E306431C89759265F833B1D8">
    <w:name w:val="4AF2EC12E306431C89759265F833B1D8"/>
    <w:rsid w:val="00524D79"/>
  </w:style>
  <w:style w:type="paragraph" w:customStyle="1" w:styleId="646CC14422A8463CBC643A346DAE8D9E">
    <w:name w:val="646CC14422A8463CBC643A346DAE8D9E"/>
    <w:rsid w:val="00524D79"/>
  </w:style>
  <w:style w:type="paragraph" w:customStyle="1" w:styleId="E45909AAFCFE43E9B2CB85DBC112075C">
    <w:name w:val="E45909AAFCFE43E9B2CB85DBC112075C"/>
    <w:rsid w:val="00524D79"/>
  </w:style>
  <w:style w:type="paragraph" w:customStyle="1" w:styleId="A48F52B1777E414D94849559E7F57E44">
    <w:name w:val="A48F52B1777E414D94849559E7F57E44"/>
    <w:rsid w:val="00524D79"/>
  </w:style>
  <w:style w:type="paragraph" w:customStyle="1" w:styleId="F19E2DD66E6C478D86A6508EFFD0F3E9">
    <w:name w:val="F19E2DD66E6C478D86A6508EFFD0F3E9"/>
    <w:rsid w:val="00524D79"/>
  </w:style>
  <w:style w:type="paragraph" w:customStyle="1" w:styleId="6E619EC64D3943F0AF94055D37B46F1A">
    <w:name w:val="6E619EC64D3943F0AF94055D37B46F1A"/>
    <w:rsid w:val="00524D79"/>
  </w:style>
  <w:style w:type="paragraph" w:customStyle="1" w:styleId="5DD21554E68D4C4CA3ED373CD7C2398A">
    <w:name w:val="5DD21554E68D4C4CA3ED373CD7C2398A"/>
    <w:rsid w:val="00524D79"/>
  </w:style>
  <w:style w:type="paragraph" w:customStyle="1" w:styleId="B59C4228BE4447EEA6F6F6A35D13BB90">
    <w:name w:val="B59C4228BE4447EEA6F6F6A35D13BB90"/>
    <w:rsid w:val="00524D79"/>
  </w:style>
  <w:style w:type="paragraph" w:customStyle="1" w:styleId="3FFF4ACD13C74A14928590D070BE8291">
    <w:name w:val="3FFF4ACD13C74A14928590D070BE8291"/>
    <w:rsid w:val="00524D79"/>
  </w:style>
  <w:style w:type="paragraph" w:customStyle="1" w:styleId="64BF237986E2440A8D099DE09F19F7D6">
    <w:name w:val="64BF237986E2440A8D099DE09F19F7D6"/>
    <w:rsid w:val="00524D79"/>
  </w:style>
  <w:style w:type="paragraph" w:customStyle="1" w:styleId="085FEFC11EEE4DFFA8CCB630EE28B76D">
    <w:name w:val="085FEFC11EEE4DFFA8CCB630EE28B76D"/>
    <w:rsid w:val="00524D79"/>
  </w:style>
  <w:style w:type="paragraph" w:customStyle="1" w:styleId="FE431CC76AF74DBAA523B1D4DED30FAD">
    <w:name w:val="FE431CC76AF74DBAA523B1D4DED30FAD"/>
    <w:rsid w:val="00524D79"/>
  </w:style>
  <w:style w:type="paragraph" w:customStyle="1" w:styleId="AB75D3D5B24246C9A128717E33518905">
    <w:name w:val="AB75D3D5B24246C9A128717E33518905"/>
    <w:rsid w:val="00524D79"/>
  </w:style>
  <w:style w:type="paragraph" w:customStyle="1" w:styleId="31A9C926C92840BC8A9066B9990BF3DA">
    <w:name w:val="31A9C926C92840BC8A9066B9990BF3DA"/>
    <w:rsid w:val="00524D79"/>
  </w:style>
  <w:style w:type="paragraph" w:customStyle="1" w:styleId="EB582E954BD9498DB4FF2BB35A750054">
    <w:name w:val="EB582E954BD9498DB4FF2BB35A750054"/>
    <w:rsid w:val="00524D79"/>
  </w:style>
  <w:style w:type="paragraph" w:customStyle="1" w:styleId="6FEF3B54AAAF46DDB2AF961D138D2505">
    <w:name w:val="6FEF3B54AAAF46DDB2AF961D138D2505"/>
    <w:rsid w:val="00524D79"/>
  </w:style>
  <w:style w:type="paragraph" w:customStyle="1" w:styleId="799A770C89BF4B1FB727C799A6FC75FA">
    <w:name w:val="799A770C89BF4B1FB727C799A6FC75FA"/>
    <w:rsid w:val="00524D79"/>
  </w:style>
  <w:style w:type="paragraph" w:customStyle="1" w:styleId="868AA7C0E1B54C5AA792DE7BC7297D8C">
    <w:name w:val="868AA7C0E1B54C5AA792DE7BC7297D8C"/>
    <w:rsid w:val="00524D79"/>
  </w:style>
  <w:style w:type="paragraph" w:customStyle="1" w:styleId="AC357C3EC3D34F5195CBD5D2589C68D8">
    <w:name w:val="AC357C3EC3D34F5195CBD5D2589C68D8"/>
    <w:rsid w:val="00524D79"/>
  </w:style>
  <w:style w:type="paragraph" w:customStyle="1" w:styleId="0BE71C1A124D47D19B470BC4F5EEB558">
    <w:name w:val="0BE71C1A124D47D19B470BC4F5EEB558"/>
    <w:rsid w:val="00524D79"/>
  </w:style>
  <w:style w:type="paragraph" w:customStyle="1" w:styleId="2A518D1A828543FA8152B1185810318F">
    <w:name w:val="2A518D1A828543FA8152B1185810318F"/>
    <w:rsid w:val="00524D79"/>
  </w:style>
  <w:style w:type="paragraph" w:customStyle="1" w:styleId="89537564CBD94FBEB8F170D15A75036F">
    <w:name w:val="89537564CBD94FBEB8F170D15A75036F"/>
    <w:rsid w:val="00524D79"/>
  </w:style>
  <w:style w:type="paragraph" w:customStyle="1" w:styleId="B821503D313D46CFA7590756EDAEBB1A">
    <w:name w:val="B821503D313D46CFA7590756EDAEBB1A"/>
    <w:rsid w:val="00524D79"/>
  </w:style>
  <w:style w:type="paragraph" w:customStyle="1" w:styleId="F9D1D5106C9A4A339F8F1089BB228F85">
    <w:name w:val="F9D1D5106C9A4A339F8F1089BB228F85"/>
    <w:rsid w:val="00524D79"/>
  </w:style>
  <w:style w:type="paragraph" w:customStyle="1" w:styleId="6E3248BA7B944DFEBC53F92F9AE96487">
    <w:name w:val="6E3248BA7B944DFEBC53F92F9AE96487"/>
    <w:rsid w:val="00524D79"/>
  </w:style>
  <w:style w:type="paragraph" w:customStyle="1" w:styleId="5583D0F29F8F48739E898C91CEF61DB7">
    <w:name w:val="5583D0F29F8F48739E898C91CEF61DB7"/>
    <w:rsid w:val="00524D79"/>
  </w:style>
  <w:style w:type="paragraph" w:customStyle="1" w:styleId="C9400DB7B12E4B5B9F0643D95BEC4D88">
    <w:name w:val="C9400DB7B12E4B5B9F0643D95BEC4D88"/>
    <w:rsid w:val="00524D79"/>
  </w:style>
  <w:style w:type="paragraph" w:customStyle="1" w:styleId="35321A4CEF604DE49B14F778B6D30E13">
    <w:name w:val="35321A4CEF604DE49B14F778B6D30E13"/>
    <w:rsid w:val="00524D79"/>
  </w:style>
  <w:style w:type="paragraph" w:customStyle="1" w:styleId="892A0416EECF48708978F490E9F2BE9B">
    <w:name w:val="892A0416EECF48708978F490E9F2BE9B"/>
    <w:rsid w:val="00524D79"/>
  </w:style>
  <w:style w:type="paragraph" w:customStyle="1" w:styleId="5B9FB7B8F6A24DDC9C08B5500CF713A5">
    <w:name w:val="5B9FB7B8F6A24DDC9C08B5500CF713A5"/>
    <w:rsid w:val="00524D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E663E5B9-72E7-44A0-83B5-3F0D2864D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1539</TotalTime>
  <Pages>8</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Using Mobile Data to Make Marketing Decisions in Gaming</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Data to Increase Customer Retention in the Video Game Industry</dc:title>
  <dc:subject/>
  <dc:creator>Justin</dc:creator>
  <cp:keywords/>
  <dc:description/>
  <cp:lastModifiedBy>Justin Hall</cp:lastModifiedBy>
  <cp:revision>4</cp:revision>
  <dcterms:created xsi:type="dcterms:W3CDTF">2020-06-02T20:27:00Z</dcterms:created>
  <dcterms:modified xsi:type="dcterms:W3CDTF">2020-06-04T00:46:00Z</dcterms:modified>
</cp:coreProperties>
</file>