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customXml/itemProps3.xml" ContentType="application/vnd.openxmlformats-officedocument.customXmlProperties+xml"/>
  <Override PartName="/customXml/itemProps4.xml" ContentType="application/vnd.openxmlformats-officedocument.customXmlProperties+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406609" w14:textId="0F9790A9" w:rsidR="00E81978" w:rsidRDefault="001F3618">
      <w:pPr>
        <w:pStyle w:val="Title"/>
      </w:pPr>
      <w:sdt>
        <w:sdtPr>
          <w:alias w:val="Title:"/>
          <w:tag w:val="Title:"/>
          <w:id w:val="726351117"/>
          <w:placeholder>
            <w:docPart w:val="51FE508D2A164474A0A4A6A64DD46235"/>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9A3354">
            <w:t>Presentation of Data Using Dashboards for Netflix</w:t>
          </w:r>
        </w:sdtContent>
      </w:sdt>
    </w:p>
    <w:p w14:paraId="47F716B2" w14:textId="77777777" w:rsidR="00D06FB8" w:rsidRDefault="00D06FB8" w:rsidP="00D06FB8">
      <w:pPr>
        <w:pStyle w:val="Title2"/>
      </w:pPr>
      <w:r>
        <w:t>Justin Hall</w:t>
      </w:r>
    </w:p>
    <w:p w14:paraId="6D2E8F11" w14:textId="77777777" w:rsidR="00D06FB8" w:rsidRDefault="00D06FB8" w:rsidP="00D06FB8">
      <w:pPr>
        <w:pStyle w:val="Title2"/>
      </w:pPr>
      <w:r>
        <w:t>University of Wisconsin – La Crosse</w:t>
      </w:r>
    </w:p>
    <w:p w14:paraId="2E33684D" w14:textId="77777777" w:rsidR="00D06FB8" w:rsidRDefault="00D06FB8" w:rsidP="00D06FB8">
      <w:pPr>
        <w:pStyle w:val="Title2"/>
      </w:pPr>
      <w:r>
        <w:t>DS 780: Data Science and Strategic Decision Making</w:t>
      </w:r>
    </w:p>
    <w:p w14:paraId="053525D2" w14:textId="0A6AFECD" w:rsidR="00D06FB8" w:rsidRDefault="00D06FB8" w:rsidP="00D06FB8">
      <w:pPr>
        <w:pStyle w:val="Title2"/>
      </w:pPr>
      <w:r>
        <w:t>July 22, 2020</w:t>
      </w:r>
    </w:p>
    <w:p w14:paraId="4F5050B2" w14:textId="2F6383FF" w:rsidR="00E81978" w:rsidRDefault="001F3618">
      <w:pPr>
        <w:pStyle w:val="SectionTitle"/>
      </w:pPr>
      <w:sdt>
        <w:sdtPr>
          <w:alias w:val="Section title:"/>
          <w:tag w:val="Section title:"/>
          <w:id w:val="984196707"/>
          <w:placeholder>
            <w:docPart w:val="11A37929C2384484A94D29C3D26A2477"/>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9A3354">
            <w:t>Presentation of Data Using Dashboards for Netflix</w:t>
          </w:r>
        </w:sdtContent>
      </w:sdt>
    </w:p>
    <w:p w14:paraId="57349EF8" w14:textId="5DFBDE43" w:rsidR="00E81978" w:rsidRDefault="00FB7CE7">
      <w:r>
        <w:t>In today’s world, data is something that must be treated as an asset. But how companies derive information and value from their data is still something</w:t>
      </w:r>
      <w:r w:rsidR="00447ABF">
        <w:t xml:space="preserve"> many companies struggle with. </w:t>
      </w:r>
      <w:r w:rsidR="006B4352">
        <w:t xml:space="preserve">Dashboards offer a simple visual representation of data that can be </w:t>
      </w:r>
      <w:r w:rsidR="009660DA">
        <w:t xml:space="preserve">used to gain insights into many different aspects of a business. </w:t>
      </w:r>
      <w:r w:rsidR="00D16BC8">
        <w:t xml:space="preserve">Furthermore, dashboards can be customized to fit any level of business operations across any possible departments. </w:t>
      </w:r>
      <w:r w:rsidR="00B97A78">
        <w:t>To be effective</w:t>
      </w:r>
      <w:r w:rsidR="009C69B9">
        <w:t xml:space="preserve"> at potentially so many levels,</w:t>
      </w:r>
      <w:r w:rsidR="00B97A78">
        <w:t xml:space="preserve"> </w:t>
      </w:r>
      <w:r w:rsidR="00D16BC8">
        <w:t xml:space="preserve">dashboards must deliver information that is relevant to the user and their goals while not overwhelming them with a large amount of unnecessary data. </w:t>
      </w:r>
    </w:p>
    <w:p w14:paraId="18C375ED" w14:textId="25832EAF" w:rsidR="00E81978" w:rsidRDefault="002D0035">
      <w:pPr>
        <w:pStyle w:val="Heading1"/>
      </w:pPr>
      <w:r>
        <w:t>Best Practices for Dashboards</w:t>
      </w:r>
    </w:p>
    <w:p w14:paraId="1D8FB2CE" w14:textId="15FE6A22" w:rsidR="00E81978" w:rsidRDefault="00496A23">
      <w:r>
        <w:t>Ideally dashboar</w:t>
      </w:r>
      <w:r w:rsidR="00A75155">
        <w:t xml:space="preserve">ds provide useful insights using visuals that quickly allow for users to make or support business decisions without any needless distractions. </w:t>
      </w:r>
      <w:r>
        <w:t xml:space="preserve">According to Janes, </w:t>
      </w:r>
      <w:proofErr w:type="spellStart"/>
      <w:r>
        <w:t>Sillitti</w:t>
      </w:r>
      <w:proofErr w:type="spellEnd"/>
      <w:r>
        <w:t xml:space="preserve">, and </w:t>
      </w:r>
      <w:proofErr w:type="spellStart"/>
      <w:r>
        <w:t>Succi</w:t>
      </w:r>
      <w:proofErr w:type="spellEnd"/>
      <w:r>
        <w:t xml:space="preserve"> (2013):</w:t>
      </w:r>
    </w:p>
    <w:p w14:paraId="097F47D3" w14:textId="4251836A" w:rsidR="00496A23" w:rsidRPr="00A75155" w:rsidRDefault="00496A23" w:rsidP="00496A23">
      <w:pPr>
        <w:ind w:left="1440" w:firstLine="0"/>
      </w:pPr>
      <w:r>
        <w:t>I</w:t>
      </w:r>
      <w:r w:rsidRPr="00A75155">
        <w:t>n the 19th century, the term “dashboard” was already being used to refer to a board in front of a carriage that stopped mud from being splashed (dashed) into the vehicle by the horse’s hooves.</w:t>
      </w:r>
    </w:p>
    <w:p w14:paraId="1ED7990F" w14:textId="55206824" w:rsidR="00496A23" w:rsidRDefault="00E93FF9" w:rsidP="00496A23">
      <w:pPr>
        <w:ind w:firstLine="0"/>
      </w:pPr>
      <w:r>
        <w:t>In many ways this analogy still holds true for the dashboards created today for businesses. But how do we accomplish this?</w:t>
      </w:r>
    </w:p>
    <w:p w14:paraId="57482137" w14:textId="191E5417" w:rsidR="00E93FF9" w:rsidRDefault="00E93FF9" w:rsidP="00496A23">
      <w:pPr>
        <w:ind w:firstLine="0"/>
      </w:pPr>
      <w:r>
        <w:tab/>
      </w:r>
      <w:r w:rsidR="0014452D">
        <w:t xml:space="preserve"> </w:t>
      </w:r>
      <w:r w:rsidR="00306B8C">
        <w:t xml:space="preserve">First it is necessary to define what type of dashboard we will be creating depending on users and their needs. </w:t>
      </w:r>
      <w:r w:rsidR="00384A0E">
        <w:t xml:space="preserve">Dashboards generally fall under 3 categories: strategic, operational, and analytical. </w:t>
      </w:r>
      <w:r w:rsidR="00C57260">
        <w:t xml:space="preserve">Strategic dashboards are designed to communicate to management about performance and financial information about corporate objectives. </w:t>
      </w:r>
      <w:r w:rsidR="00F06356">
        <w:t xml:space="preserve">The data shown may be quantitative or qualitative but is designed to give a quick overview of the health of organization. Operational dashboards track changes that requiring immediate response. </w:t>
      </w:r>
      <w:r w:rsidR="00D4750C">
        <w:t xml:space="preserve">The visuals displayed generally </w:t>
      </w:r>
      <w:r w:rsidR="00D4750C">
        <w:lastRenderedPageBreak/>
        <w:t xml:space="preserve">need to be simple allowing for quick clear and simple actions. In comparison to strategic dashboards, operational dashboards need to update more frequently, if possible, in real-time. Analytical dashboards allow for exploration of the data and </w:t>
      </w:r>
      <w:r w:rsidR="00D2652D">
        <w:t xml:space="preserve">give the user the ability to drill-down to gain deeper insights. Analytical dashboards can also be used to forecast outcomes by incorporating models (Pappas &amp; Whitman, 2011). </w:t>
      </w:r>
    </w:p>
    <w:p w14:paraId="30514878" w14:textId="78411FDB" w:rsidR="006B4C57" w:rsidRDefault="008D2564" w:rsidP="003862EE">
      <w:pPr>
        <w:ind w:firstLine="0"/>
      </w:pPr>
      <w:r>
        <w:tab/>
      </w:r>
      <w:r w:rsidR="006573DA">
        <w:t xml:space="preserve">Once the type of dashboard being developed has been identified </w:t>
      </w:r>
      <w:r w:rsidR="00837918">
        <w:t xml:space="preserve">you must address what needs the user has for the dashboard. </w:t>
      </w:r>
      <w:r w:rsidR="005F4EDA">
        <w:t>T</w:t>
      </w:r>
      <w:r w:rsidR="0026402C">
        <w:t xml:space="preserve">his involves defining what </w:t>
      </w:r>
      <w:r w:rsidR="00366B25">
        <w:t>users’</w:t>
      </w:r>
      <w:r w:rsidR="00C57C49">
        <w:t xml:space="preserve"> goals are</w:t>
      </w:r>
      <w:r w:rsidR="008B2DF1">
        <w:t xml:space="preserve"> through interviews or by listing requirement</w:t>
      </w:r>
      <w:r w:rsidR="00F76446">
        <w:t xml:space="preserve">s and what information will help guide them to these goals </w:t>
      </w:r>
      <w:r w:rsidR="003D3E1A">
        <w:t>like key performance indicators (KPI</w:t>
      </w:r>
      <w:r w:rsidR="00216C13">
        <w:t xml:space="preserve">s) that are deemed necessary. </w:t>
      </w:r>
      <w:r w:rsidR="000156B3">
        <w:t xml:space="preserve">Careful consideration must be taken to </w:t>
      </w:r>
      <w:r w:rsidR="00911E7D">
        <w:t xml:space="preserve">effectively display these KPIs in the most effective way. </w:t>
      </w:r>
      <w:r w:rsidR="003862EE">
        <w:t xml:space="preserve">The key </w:t>
      </w:r>
      <w:r w:rsidR="004B766A">
        <w:t xml:space="preserve">to effective presentation is to show how the data is related and provide shared insight (Wolf, 2016). </w:t>
      </w:r>
    </w:p>
    <w:p w14:paraId="75700446" w14:textId="12F4B02F" w:rsidR="005B775A" w:rsidRDefault="005B775A" w:rsidP="003862EE">
      <w:pPr>
        <w:ind w:firstLine="0"/>
      </w:pPr>
      <w:r>
        <w:tab/>
      </w:r>
      <w:r w:rsidR="00E43949">
        <w:t>After</w:t>
      </w:r>
      <w:r w:rsidR="00154959">
        <w:t xml:space="preserve"> </w:t>
      </w:r>
      <w:r w:rsidR="006D0B99">
        <w:t xml:space="preserve">discovering necessary information </w:t>
      </w:r>
      <w:r w:rsidR="003A3E84">
        <w:t xml:space="preserve">required to meet </w:t>
      </w:r>
    </w:p>
    <w:p w14:paraId="1DE09E58" w14:textId="77777777" w:rsidR="006B4C57" w:rsidRDefault="006B4C57" w:rsidP="006B4C57">
      <w:pPr>
        <w:ind w:firstLine="0"/>
      </w:pPr>
    </w:p>
    <w:p w14:paraId="2CCB5B09" w14:textId="77777777" w:rsidR="00E81978" w:rsidRPr="00C31D30" w:rsidRDefault="001F3618" w:rsidP="00C31D30">
      <w:pPr>
        <w:pStyle w:val="Heading2"/>
      </w:pPr>
      <w:sdt>
        <w:sdtPr>
          <w:alias w:val="Heading 2:"/>
          <w:tag w:val="Heading 2:"/>
          <w:id w:val="1203442487"/>
          <w:placeholder>
            <w:docPart w:val="7B589F7FA5EF478189F31682ACF00B1E"/>
          </w:placeholder>
          <w:temporary/>
          <w:showingPlcHdr/>
          <w15:appearance w15:val="hidden"/>
          <w:text/>
        </w:sdtPr>
        <w:sdtContent>
          <w:r w:rsidR="005D3A03" w:rsidRPr="00C31D30">
            <w:t>[Heading 2]</w:t>
          </w:r>
        </w:sdtContent>
      </w:sdt>
      <w:r w:rsidR="005D3A03" w:rsidRPr="00D85B68">
        <w:rPr>
          <w:rStyle w:val="FootnoteReference"/>
        </w:rPr>
        <w:t>1</w:t>
      </w:r>
    </w:p>
    <w:sdt>
      <w:sdtPr>
        <w:alias w:val="Paragraph text:"/>
        <w:tag w:val="Paragraph text:"/>
        <w:id w:val="1221403361"/>
        <w:placeholder>
          <w:docPart w:val="67D17E36CD4947A48A7A500DB10F244D"/>
        </w:placeholder>
        <w:temporary/>
        <w:showingPlcHdr/>
        <w15:appearance w15:val="hidden"/>
      </w:sdtPr>
      <w:sdtContent>
        <w:p w14:paraId="107025B7" w14:textId="77777777" w:rsidR="00E81978" w:rsidRDefault="005D3A03">
          <w:pPr>
            <w:pStyle w:val="NoSpacing"/>
          </w:pPr>
          <w:r>
            <w:t>[To add a table of contents (TOC), apply the appropriate heading style to just the heading text at the start of a paragraph and it will show up in your TOC.  To do this, select the text for your heading.  Then, on the Home tab, in the Styles gallery, click the style you need.]</w:t>
          </w:r>
        </w:p>
      </w:sdtContent>
    </w:sdt>
    <w:p w14:paraId="39638EDC" w14:textId="77777777" w:rsidR="00355DCA" w:rsidRPr="00C31D30" w:rsidRDefault="001F3618" w:rsidP="00C31D30">
      <w:pPr>
        <w:pStyle w:val="Heading3"/>
      </w:pPr>
      <w:sdt>
        <w:sdtPr>
          <w:alias w:val="Heading 3:"/>
          <w:tag w:val="Heading 3:"/>
          <w:id w:val="1751771428"/>
          <w:placeholder>
            <w:docPart w:val="8F162722F58D4F0CB3F534EFD76346DE"/>
          </w:placeholder>
          <w:temporary/>
          <w:showingPlcHdr/>
          <w15:appearance w15:val="hidden"/>
          <w:text/>
        </w:sdtPr>
        <w:sdtContent>
          <w:r w:rsidR="005D3A03" w:rsidRPr="00C31D30">
            <w:t>[Heading 3]</w:t>
          </w:r>
        </w:sdtContent>
      </w:sdt>
      <w:r w:rsidR="00355DCA" w:rsidRPr="00C31D30">
        <w:t>.</w:t>
      </w:r>
    </w:p>
    <w:p w14:paraId="3B6C5C4C" w14:textId="77777777" w:rsidR="00E81978" w:rsidRDefault="001F3618">
      <w:pPr>
        <w:rPr>
          <w:b/>
          <w:bCs/>
        </w:rPr>
      </w:pPr>
      <w:sdt>
        <w:sdtPr>
          <w:alias w:val="Paragraph text:"/>
          <w:tag w:val="Paragraph text:"/>
          <w:id w:val="2054876750"/>
          <w:placeholder>
            <w:docPart w:val="A68513BBB9B540C48EA9FE0AE9DB9AF5"/>
          </w:placeholder>
          <w:temporary/>
          <w:showingPlcHdr/>
          <w15:appearance w15:val="hidden"/>
          <w:text/>
        </w:sdtPr>
        <w:sdtContent>
          <w:r w:rsidR="005D3A03">
            <w:t>[Include a period at the end of a run-in heading.  Note that you can include consecutive paragraphs with their own headings, where appropriate.]</w:t>
          </w:r>
        </w:sdtContent>
      </w:sdt>
    </w:p>
    <w:p w14:paraId="471DA94C" w14:textId="77777777" w:rsidR="00355DCA" w:rsidRPr="00C31D30" w:rsidRDefault="001F3618" w:rsidP="00C31D30">
      <w:pPr>
        <w:pStyle w:val="Heading4"/>
      </w:pPr>
      <w:sdt>
        <w:sdtPr>
          <w:alias w:val="Heading 4:"/>
          <w:tag w:val="Heading 4:"/>
          <w:id w:val="-685361587"/>
          <w:placeholder>
            <w:docPart w:val="FE617B15D69743128ABBE446D46B5EC2"/>
          </w:placeholder>
          <w:temporary/>
          <w:showingPlcHdr/>
          <w15:appearance w15:val="hidden"/>
          <w:text/>
        </w:sdtPr>
        <w:sdtContent>
          <w:r w:rsidR="005D3A03" w:rsidRPr="00C31D30">
            <w:t>[Heading 4]</w:t>
          </w:r>
        </w:sdtContent>
      </w:sdt>
      <w:r w:rsidR="00355DCA" w:rsidRPr="00C31D30">
        <w:t>.</w:t>
      </w:r>
    </w:p>
    <w:p w14:paraId="57F4B2B5" w14:textId="77777777" w:rsidR="00E81978" w:rsidRDefault="001F3618">
      <w:pPr>
        <w:rPr>
          <w:b/>
          <w:bCs/>
        </w:rPr>
      </w:pPr>
      <w:sdt>
        <w:sdtPr>
          <w:alias w:val="Paragraph text:"/>
          <w:tag w:val="Paragraph text:"/>
          <w:id w:val="-1987159626"/>
          <w:placeholder>
            <w:docPart w:val="E02BBE4F5E464E64856267513015416E"/>
          </w:placeholder>
          <w:temporary/>
          <w:showingPlcHdr/>
          <w15:appearance w15:val="hidden"/>
          <w:text/>
        </w:sdtPr>
        <w:sdtContent>
          <w:r w:rsidR="005D3A03">
            <w:t>[When using headings, don’t skip levels.  If you need a heading 3, 4, or 5 with no text following it before the next heading, just add a period at the end of the heading and then start a new paragraph for the subheading and its text.]</w:t>
          </w:r>
        </w:sdtContent>
      </w:sdt>
      <w:r w:rsidR="00BA45DB">
        <w:t xml:space="preserve">  (</w:t>
      </w:r>
      <w:sdt>
        <w:sdtPr>
          <w:alias w:val="Last Name, Year:"/>
          <w:tag w:val="Last Name, Year:"/>
          <w:id w:val="74722316"/>
          <w:placeholder>
            <w:docPart w:val="886074FC1FB44B4F8C3AF9129FFD3A3F"/>
          </w:placeholder>
          <w:temporary/>
          <w:showingPlcHdr/>
          <w15:appearance w15:val="hidden"/>
          <w:text/>
        </w:sdtPr>
        <w:sdtContent>
          <w:r w:rsidR="00BA45DB">
            <w:t>Last Name, Year</w:t>
          </w:r>
        </w:sdtContent>
      </w:sdt>
      <w:r w:rsidR="00BA45DB">
        <w:t>)</w:t>
      </w:r>
    </w:p>
    <w:p w14:paraId="6178AB62" w14:textId="77777777" w:rsidR="00355DCA" w:rsidRPr="00C31D30" w:rsidRDefault="001F3618" w:rsidP="00C31D30">
      <w:pPr>
        <w:pStyle w:val="Heading5"/>
      </w:pPr>
      <w:sdt>
        <w:sdtPr>
          <w:alias w:val="Heading 5:"/>
          <w:tag w:val="Heading 5:"/>
          <w:id w:val="-53853956"/>
          <w:placeholder>
            <w:docPart w:val="D0920860F62C483EBB31C20DE6CD485E"/>
          </w:placeholder>
          <w:temporary/>
          <w:showingPlcHdr/>
          <w15:appearance w15:val="hidden"/>
          <w:text/>
        </w:sdtPr>
        <w:sdtContent>
          <w:r w:rsidR="005D3A03" w:rsidRPr="00C31D30">
            <w:t>[Heading 5]</w:t>
          </w:r>
        </w:sdtContent>
      </w:sdt>
      <w:r w:rsidR="00355DCA" w:rsidRPr="00C31D30">
        <w:t>.</w:t>
      </w:r>
    </w:p>
    <w:p w14:paraId="6D53C270" w14:textId="77777777" w:rsidR="00E81978" w:rsidRDefault="001F3618">
      <w:sdt>
        <w:sdtPr>
          <w:alias w:val="Paragraph text:"/>
          <w:tag w:val="Paragraph text:"/>
          <w:id w:val="1216239889"/>
          <w:placeholder>
            <w:docPart w:val="D815AB2734B345A9858B7FC803C2BEAE"/>
          </w:placeholder>
          <w:temporary/>
          <w:showingPlcHdr/>
          <w15:appearance w15:val="hidden"/>
          <w:text/>
        </w:sdtPr>
        <w:sdtContent>
          <w:r w:rsidR="005D3A03">
            <w:t>[Like all sections of your paper, references start on their own page.  The references page that follows is created using the Citations &amp; Bibliography feature, available on the References tab.  This feature includes a style option that formats your references for APA 6th Edition.  You can also use this feature to add in-text citations that are linked to your source, such as those shown at the end of this paragraph and the preceding paragraph.  To customize a citation, right-click it and then click Edit Citation.]</w:t>
          </w:r>
        </w:sdtContent>
      </w:sdt>
      <w:r w:rsidR="005D3A03">
        <w:t xml:space="preserve"> </w:t>
      </w:r>
      <w:r w:rsidR="00BA45DB">
        <w:t xml:space="preserve"> (</w:t>
      </w:r>
      <w:sdt>
        <w:sdtPr>
          <w:alias w:val="Last Name, Year:"/>
          <w:tag w:val="Last Name, Year:"/>
          <w:id w:val="-113908824"/>
          <w:placeholder>
            <w:docPart w:val="3CFE6D302CD14379A59F6F6266954EA6"/>
          </w:placeholder>
          <w:temporary/>
          <w:showingPlcHdr/>
          <w15:appearance w15:val="hidden"/>
          <w:text/>
        </w:sdtPr>
        <w:sdtContent>
          <w:r w:rsidR="00BA45DB">
            <w:t>Last Name, Year</w:t>
          </w:r>
        </w:sdtContent>
      </w:sdt>
      <w:r w:rsidR="00BA45DB">
        <w:t>)</w:t>
      </w:r>
    </w:p>
    <w:sdt>
      <w:sdtPr>
        <w:rPr>
          <w:rFonts w:asciiTheme="minorHAnsi" w:eastAsiaTheme="minorEastAsia" w:hAnsiTheme="minorHAnsi" w:cstheme="minorBidi"/>
        </w:rPr>
        <w:id w:val="62297111"/>
        <w:docPartObj>
          <w:docPartGallery w:val="Bibliographies"/>
          <w:docPartUnique/>
        </w:docPartObj>
      </w:sdtPr>
      <w:sdtContent>
        <w:p w14:paraId="41573BD9" w14:textId="77777777" w:rsidR="00E81978" w:rsidRPr="00B97A78" w:rsidRDefault="005D3A03">
          <w:pPr>
            <w:pStyle w:val="SectionTitle"/>
            <w:rPr>
              <w:rFonts w:asciiTheme="minorHAnsi" w:eastAsiaTheme="minorEastAsia" w:hAnsiTheme="minorHAnsi" w:cstheme="minorBidi"/>
              <w:noProof/>
            </w:rPr>
          </w:pPr>
          <w:r>
            <w:t>References</w:t>
          </w:r>
        </w:p>
        <w:p w14:paraId="66C63F73" w14:textId="2F64E82A" w:rsidR="00B97A78" w:rsidRDefault="00B97A78" w:rsidP="00B97A78">
          <w:pPr>
            <w:pStyle w:val="Bibliography"/>
          </w:pPr>
          <w:r w:rsidRPr="00B97A78">
            <w:t xml:space="preserve">Janes, A., </w:t>
          </w:r>
          <w:proofErr w:type="spellStart"/>
          <w:r w:rsidRPr="00B97A78">
            <w:t>Sillitti</w:t>
          </w:r>
          <w:proofErr w:type="spellEnd"/>
          <w:r w:rsidRPr="00B97A78">
            <w:t xml:space="preserve">, A., &amp; </w:t>
          </w:r>
          <w:proofErr w:type="spellStart"/>
          <w:r w:rsidRPr="00B97A78">
            <w:t>Succi</w:t>
          </w:r>
          <w:proofErr w:type="spellEnd"/>
          <w:r w:rsidRPr="00B97A78">
            <w:t xml:space="preserve">, G. (2013). Effective Dashboard Design. Cutter IT Journal, 26(1). Retrieved July 23, 2020, from </w:t>
          </w:r>
          <w:hyperlink r:id="rId9" w:history="1">
            <w:r w:rsidR="00310251" w:rsidRPr="00B97A78">
              <w:rPr>
                <w:rStyle w:val="Hyperlink"/>
              </w:rPr>
              <w:t>https://www.cutter.com/article/effective-dashboard-design-417046</w:t>
            </w:r>
          </w:hyperlink>
        </w:p>
        <w:p w14:paraId="0E4D2B79" w14:textId="4BD9A859" w:rsidR="00310251" w:rsidRDefault="00310251" w:rsidP="00310251">
          <w:pPr>
            <w:pStyle w:val="Bibliography"/>
          </w:pPr>
          <w:r w:rsidRPr="00310251">
            <w:t>Wolf, R. (2016).</w:t>
          </w:r>
          <w:r>
            <w:t xml:space="preserve"> Dashboard Design: Using Metrics to Drive Business Performance</w:t>
          </w:r>
          <w:r w:rsidRPr="00310251">
            <w:t>. Strategic Finance, 97(12), 20-27.</w:t>
          </w:r>
        </w:p>
        <w:p w14:paraId="3D6BE434" w14:textId="77777777" w:rsidR="00310251" w:rsidRPr="00310251" w:rsidRDefault="00310251" w:rsidP="00310251">
          <w:pPr>
            <w:pStyle w:val="Bibliography"/>
          </w:pPr>
          <w:r w:rsidRPr="00310251">
            <w:t>Pappas, L., &amp; Whitman, L. (2011, July 09). Riding the Technology Wave: Effective Dashboard Data Visualization. Retrieved July 24, 2020, from https://doi.org/10.1007/978-3-642-21793-7_29</w:t>
          </w:r>
        </w:p>
        <w:p w14:paraId="5D3365EE" w14:textId="77777777" w:rsidR="00310251" w:rsidRPr="00B97A78" w:rsidRDefault="00310251" w:rsidP="00310251">
          <w:pPr>
            <w:ind w:firstLine="0"/>
          </w:pPr>
        </w:p>
        <w:p w14:paraId="6DFE6409" w14:textId="285344ED" w:rsidR="00E81978" w:rsidRDefault="001F3618" w:rsidP="00B97A78">
          <w:pPr>
            <w:pStyle w:val="Bibliography"/>
            <w:rPr>
              <w:noProof/>
            </w:rPr>
          </w:pPr>
        </w:p>
      </w:sdtContent>
    </w:sdt>
    <w:sdt>
      <w:sdtPr>
        <w:alias w:val="Footnotes title:"/>
        <w:tag w:val="Footnotes title:"/>
        <w:id w:val="-1680037918"/>
        <w:placeholder>
          <w:docPart w:val="65DBFD9129DA46E396D7066EC0E56F37"/>
        </w:placeholder>
        <w:temporary/>
        <w:showingPlcHdr/>
        <w15:appearance w15:val="hidden"/>
      </w:sdtPr>
      <w:sdtContent>
        <w:p w14:paraId="5350A0E2" w14:textId="77777777" w:rsidR="00E81978" w:rsidRDefault="005D3A03">
          <w:pPr>
            <w:pStyle w:val="SectionTitle"/>
          </w:pPr>
          <w:r>
            <w:t>Footnotes</w:t>
          </w:r>
        </w:p>
      </w:sdtContent>
    </w:sdt>
    <w:p w14:paraId="5738E26E" w14:textId="77777777" w:rsidR="00E81978" w:rsidRDefault="005D3A03">
      <w:r>
        <w:rPr>
          <w:rStyle w:val="FootnoteReference"/>
        </w:rPr>
        <w:t>1</w:t>
      </w:r>
      <w:sdt>
        <w:sdtPr>
          <w:alias w:val="Footnotes text:"/>
          <w:tag w:val="Footnotes text:"/>
          <w:id w:val="1069077422"/>
          <w:placeholder>
            <w:docPart w:val="C876DEBBC5E24CE7B97D7DB62A7C3C00"/>
          </w:placeholder>
          <w:temporary/>
          <w:showingPlcHdr/>
          <w15:appearance w15:val="hidden"/>
          <w:text/>
        </w:sdtPr>
        <w:sdtEndPr>
          <w:rPr>
            <w:rStyle w:val="FootnoteReference"/>
            <w:vertAlign w:val="superscript"/>
          </w:rPr>
        </w:sdtEndPr>
        <w:sdtContent>
          <w:r>
            <w:t xml:space="preserve">[Add footnotes, if any, on their own page following references.  For APA formatting requirements, it’s easy to just type your own footnote references and notes.  To format a footnote reference, select the number and then, on the Home tab, in the Styles gallery, click Footnote Reference.  The body of a footnote, such as this example, uses the Normal text style.  </w:t>
          </w:r>
          <w:r>
            <w:rPr>
              <w:rStyle w:val="Emphasis"/>
            </w:rPr>
            <w:t>(Note:  If you delete this sample footnote, don’t forget to delete its in-text reference as well.  That’s at the end of the sample Heading 2 paragraph on the first page of body content in this template.)</w:t>
          </w:r>
          <w:r>
            <w:t>]</w:t>
          </w:r>
        </w:sdtContent>
      </w:sdt>
    </w:p>
    <w:p w14:paraId="3C53781E" w14:textId="77777777" w:rsidR="00E81978" w:rsidRDefault="005D3A03">
      <w:pPr>
        <w:pStyle w:val="SectionTitle"/>
      </w:pPr>
      <w:r>
        <w:lastRenderedPageBreak/>
        <w:t>Tables</w:t>
      </w:r>
    </w:p>
    <w:p w14:paraId="6933EECA" w14:textId="77777777" w:rsidR="00E81978" w:rsidRDefault="005D3A03">
      <w:pPr>
        <w:pStyle w:val="NoSpacing"/>
      </w:pPr>
      <w:r>
        <w:t>Table 1</w:t>
      </w:r>
    </w:p>
    <w:sdt>
      <w:sdtPr>
        <w:alias w:val="Table title:"/>
        <w:tag w:val="Table title:"/>
        <w:id w:val="1042324137"/>
        <w:placeholder>
          <w:docPart w:val="07325DC79708443297238BBA4EA6359A"/>
        </w:placeholder>
        <w:temporary/>
        <w:showingPlcHdr/>
        <w15:appearance w15:val="hidden"/>
        <w:text/>
      </w:sdtPr>
      <w:sdtContent>
        <w:p w14:paraId="085C97B3" w14:textId="77777777" w:rsidR="00E81978" w:rsidRPr="00C0601E" w:rsidRDefault="005D3A03" w:rsidP="00C0601E">
          <w:pPr>
            <w:pStyle w:val="NoSpacing"/>
            <w:rPr>
              <w:rStyle w:val="Emphasis"/>
              <w:i w:val="0"/>
              <w:iCs w:val="0"/>
            </w:rPr>
          </w:pPr>
          <w:r w:rsidRPr="00C0601E">
            <w:t>[Table Title]</w:t>
          </w:r>
        </w:p>
      </w:sdtContent>
    </w:sdt>
    <w:tbl>
      <w:tblPr>
        <w:tblStyle w:val="APAReport"/>
        <w:tblW w:w="0" w:type="auto"/>
        <w:tblLook w:val="04A0" w:firstRow="1" w:lastRow="0" w:firstColumn="1" w:lastColumn="0" w:noHBand="0" w:noVBand="1"/>
        <w:tblDescription w:val="Sample table with 5 columns"/>
      </w:tblPr>
      <w:tblGrid>
        <w:gridCol w:w="1872"/>
        <w:gridCol w:w="1872"/>
        <w:gridCol w:w="1872"/>
        <w:gridCol w:w="1872"/>
        <w:gridCol w:w="1872"/>
      </w:tblGrid>
      <w:tr w:rsidR="00E6004D" w:rsidRPr="00BF4184" w14:paraId="0665AFEA" w14:textId="77777777" w:rsidTr="00BF4184">
        <w:trPr>
          <w:cnfStyle w:val="100000000000" w:firstRow="1" w:lastRow="0" w:firstColumn="0" w:lastColumn="0" w:oddVBand="0" w:evenVBand="0" w:oddHBand="0" w:evenHBand="0" w:firstRowFirstColumn="0" w:firstRowLastColumn="0" w:lastRowFirstColumn="0" w:lastRowLastColumn="0"/>
        </w:trPr>
        <w:sdt>
          <w:sdtPr>
            <w:alias w:val="Column Head 1:"/>
            <w:tag w:val="Column Head 1:"/>
            <w:id w:val="1128514005"/>
            <w:placeholder>
              <w:docPart w:val="386E82BE99B64CCCABB0A995BEB9E4D6"/>
            </w:placeholder>
            <w:temporary/>
            <w:showingPlcHdr/>
            <w15:appearance w15:val="hidden"/>
          </w:sdtPr>
          <w:sdtContent>
            <w:tc>
              <w:tcPr>
                <w:tcW w:w="1872" w:type="dxa"/>
              </w:tcPr>
              <w:p w14:paraId="6334591C" w14:textId="77777777" w:rsidR="00E6004D" w:rsidRPr="00BF4184" w:rsidRDefault="00E6004D" w:rsidP="00BF4184">
                <w:r w:rsidRPr="00BF4184">
                  <w:t>Column Head</w:t>
                </w:r>
              </w:p>
            </w:tc>
          </w:sdtContent>
        </w:sdt>
        <w:sdt>
          <w:sdtPr>
            <w:alias w:val="Column Head 2:"/>
            <w:tag w:val="Column Head 2:"/>
            <w:id w:val="-477000835"/>
            <w:placeholder>
              <w:docPart w:val="23565EC2191546FA9D8C84651320AD1D"/>
            </w:placeholder>
            <w:temporary/>
            <w:showingPlcHdr/>
            <w15:appearance w15:val="hidden"/>
          </w:sdtPr>
          <w:sdtContent>
            <w:tc>
              <w:tcPr>
                <w:tcW w:w="1872" w:type="dxa"/>
              </w:tcPr>
              <w:p w14:paraId="6A4B7204" w14:textId="77777777" w:rsidR="00E6004D" w:rsidRPr="00BF4184" w:rsidRDefault="00E6004D" w:rsidP="00BF4184">
                <w:r w:rsidRPr="00BF4184">
                  <w:t>Column Head</w:t>
                </w:r>
              </w:p>
            </w:tc>
          </w:sdtContent>
        </w:sdt>
        <w:sdt>
          <w:sdtPr>
            <w:alias w:val="Column Head 3:"/>
            <w:tag w:val="Column Head 3:"/>
            <w:id w:val="1425763633"/>
            <w:placeholder>
              <w:docPart w:val="AFA0DE50AE8747F6B452C63E0CA730FF"/>
            </w:placeholder>
            <w:temporary/>
            <w:showingPlcHdr/>
            <w15:appearance w15:val="hidden"/>
          </w:sdtPr>
          <w:sdtContent>
            <w:tc>
              <w:tcPr>
                <w:tcW w:w="1872" w:type="dxa"/>
              </w:tcPr>
              <w:p w14:paraId="6B620467" w14:textId="77777777" w:rsidR="00E6004D" w:rsidRPr="00BF4184" w:rsidRDefault="00E6004D" w:rsidP="00BF4184">
                <w:r w:rsidRPr="00BF4184">
                  <w:t>Column Head</w:t>
                </w:r>
              </w:p>
            </w:tc>
          </w:sdtContent>
        </w:sdt>
        <w:sdt>
          <w:sdtPr>
            <w:alias w:val="Column Head 4:"/>
            <w:tag w:val="Column Head 4:"/>
            <w:id w:val="-1292590422"/>
            <w:placeholder>
              <w:docPart w:val="F469AEE6976A4AB78CA99B9929AFF120"/>
            </w:placeholder>
            <w:temporary/>
            <w:showingPlcHdr/>
            <w15:appearance w15:val="hidden"/>
          </w:sdtPr>
          <w:sdtContent>
            <w:tc>
              <w:tcPr>
                <w:tcW w:w="1872" w:type="dxa"/>
              </w:tcPr>
              <w:p w14:paraId="2A4FD469" w14:textId="77777777" w:rsidR="00E6004D" w:rsidRPr="00BF4184" w:rsidRDefault="00E6004D" w:rsidP="00BF4184">
                <w:r w:rsidRPr="00BF4184">
                  <w:t>Column Head</w:t>
                </w:r>
              </w:p>
            </w:tc>
          </w:sdtContent>
        </w:sdt>
        <w:sdt>
          <w:sdtPr>
            <w:alias w:val="Column Head 5:"/>
            <w:tag w:val="Column Head 5:"/>
            <w:id w:val="-531649396"/>
            <w:placeholder>
              <w:docPart w:val="AABE09A92BAA46A7AAB0C224689B17A7"/>
            </w:placeholder>
            <w:temporary/>
            <w:showingPlcHdr/>
            <w15:appearance w15:val="hidden"/>
          </w:sdtPr>
          <w:sdtContent>
            <w:tc>
              <w:tcPr>
                <w:tcW w:w="1872" w:type="dxa"/>
              </w:tcPr>
              <w:p w14:paraId="539496B0" w14:textId="77777777" w:rsidR="00E6004D" w:rsidRPr="00BF4184" w:rsidRDefault="00E6004D" w:rsidP="00BF4184">
                <w:r w:rsidRPr="00BF4184">
                  <w:t>Column Head</w:t>
                </w:r>
              </w:p>
            </w:tc>
          </w:sdtContent>
        </w:sdt>
      </w:tr>
      <w:tr w:rsidR="00E6004D" w:rsidRPr="00BF4184" w14:paraId="03F3DA77" w14:textId="77777777" w:rsidTr="00BF4184">
        <w:sdt>
          <w:sdtPr>
            <w:alias w:val="Row Head:"/>
            <w:tag w:val="Row Head:"/>
            <w:id w:val="-2069871036"/>
            <w:placeholder>
              <w:docPart w:val="0F42403B43754A8BBACE0B3318147D2B"/>
            </w:placeholder>
            <w:temporary/>
            <w:showingPlcHdr/>
            <w15:appearance w15:val="hidden"/>
          </w:sdtPr>
          <w:sdtContent>
            <w:tc>
              <w:tcPr>
                <w:tcW w:w="1872" w:type="dxa"/>
              </w:tcPr>
              <w:p w14:paraId="061A4C8C" w14:textId="77777777" w:rsidR="00E6004D" w:rsidRPr="00BF4184" w:rsidRDefault="00E6004D" w:rsidP="00BF4184">
                <w:r w:rsidRPr="00BF4184">
                  <w:t>Row Head</w:t>
                </w:r>
              </w:p>
            </w:tc>
          </w:sdtContent>
        </w:sdt>
        <w:sdt>
          <w:sdtPr>
            <w:alias w:val="Table data:"/>
            <w:tag w:val="Table data:"/>
            <w:id w:val="-1626080037"/>
            <w:placeholder>
              <w:docPart w:val="30DDFD5C701945ACBDF707A38392D4C9"/>
            </w:placeholder>
            <w:temporary/>
            <w:showingPlcHdr/>
            <w15:appearance w15:val="hidden"/>
          </w:sdtPr>
          <w:sdtContent>
            <w:tc>
              <w:tcPr>
                <w:tcW w:w="1872" w:type="dxa"/>
              </w:tcPr>
              <w:p w14:paraId="39F7549A" w14:textId="77777777" w:rsidR="00E6004D" w:rsidRPr="00BF4184" w:rsidRDefault="00E6004D" w:rsidP="00BF4184">
                <w:r w:rsidRPr="00BF4184">
                  <w:t>123</w:t>
                </w:r>
              </w:p>
            </w:tc>
          </w:sdtContent>
        </w:sdt>
        <w:sdt>
          <w:sdtPr>
            <w:alias w:val="Table data:"/>
            <w:tag w:val="Table data:"/>
            <w:id w:val="1326245292"/>
            <w:placeholder>
              <w:docPart w:val="957A59639F444906A971982C97DF1F7A"/>
            </w:placeholder>
            <w:temporary/>
            <w:showingPlcHdr/>
            <w15:appearance w15:val="hidden"/>
          </w:sdtPr>
          <w:sdtContent>
            <w:tc>
              <w:tcPr>
                <w:tcW w:w="1872" w:type="dxa"/>
              </w:tcPr>
              <w:p w14:paraId="60756532" w14:textId="77777777" w:rsidR="00E6004D" w:rsidRPr="00BF4184" w:rsidRDefault="00E6004D" w:rsidP="00BF4184">
                <w:r w:rsidRPr="00BF4184">
                  <w:t>123</w:t>
                </w:r>
              </w:p>
            </w:tc>
          </w:sdtContent>
        </w:sdt>
        <w:sdt>
          <w:sdtPr>
            <w:alias w:val="Table data:"/>
            <w:tag w:val="Table data:"/>
            <w:id w:val="1701724"/>
            <w:placeholder>
              <w:docPart w:val="4DA99302121B4272937A33207ED05DEA"/>
            </w:placeholder>
            <w:temporary/>
            <w:showingPlcHdr/>
            <w15:appearance w15:val="hidden"/>
          </w:sdtPr>
          <w:sdtContent>
            <w:tc>
              <w:tcPr>
                <w:tcW w:w="1872" w:type="dxa"/>
              </w:tcPr>
              <w:p w14:paraId="12B8136C" w14:textId="77777777" w:rsidR="00E6004D" w:rsidRPr="00BF4184" w:rsidRDefault="00E6004D" w:rsidP="00BF4184">
                <w:r w:rsidRPr="00BF4184">
                  <w:t>123</w:t>
                </w:r>
              </w:p>
            </w:tc>
          </w:sdtContent>
        </w:sdt>
        <w:sdt>
          <w:sdtPr>
            <w:alias w:val="Table data:"/>
            <w:tag w:val="Table data:"/>
            <w:id w:val="1607620690"/>
            <w:placeholder>
              <w:docPart w:val="FEFAE768D81640EFA7CB0B89AF1925F3"/>
            </w:placeholder>
            <w:temporary/>
            <w:showingPlcHdr/>
            <w15:appearance w15:val="hidden"/>
          </w:sdtPr>
          <w:sdtContent>
            <w:tc>
              <w:tcPr>
                <w:tcW w:w="1872" w:type="dxa"/>
              </w:tcPr>
              <w:p w14:paraId="3ACDCB0F" w14:textId="77777777" w:rsidR="00E6004D" w:rsidRPr="00BF4184" w:rsidRDefault="00E6004D" w:rsidP="00BF4184">
                <w:r w:rsidRPr="00BF4184">
                  <w:t>123</w:t>
                </w:r>
              </w:p>
            </w:tc>
          </w:sdtContent>
        </w:sdt>
      </w:tr>
      <w:tr w:rsidR="00E6004D" w:rsidRPr="00BF4184" w14:paraId="762B0BF3" w14:textId="77777777" w:rsidTr="00BF4184">
        <w:sdt>
          <w:sdtPr>
            <w:alias w:val="Row Head:"/>
            <w:tag w:val="Row Head:"/>
            <w:id w:val="-631786698"/>
            <w:placeholder>
              <w:docPart w:val="F5E4C3DE0B094AE88ED4825F3ED08B9D"/>
            </w:placeholder>
            <w:temporary/>
            <w:showingPlcHdr/>
            <w15:appearance w15:val="hidden"/>
          </w:sdtPr>
          <w:sdtContent>
            <w:tc>
              <w:tcPr>
                <w:tcW w:w="1872" w:type="dxa"/>
              </w:tcPr>
              <w:p w14:paraId="3D10BCCE" w14:textId="77777777" w:rsidR="00E6004D" w:rsidRPr="00BF4184" w:rsidRDefault="00E6004D" w:rsidP="00BF4184">
                <w:r w:rsidRPr="00BF4184">
                  <w:t>Row Head</w:t>
                </w:r>
              </w:p>
            </w:tc>
          </w:sdtContent>
        </w:sdt>
        <w:sdt>
          <w:sdtPr>
            <w:alias w:val="Table data:"/>
            <w:tag w:val="Table data:"/>
            <w:id w:val="-3589260"/>
            <w:placeholder>
              <w:docPart w:val="916AC7DB2D5541F5BA27CCDAFDBBBC0D"/>
            </w:placeholder>
            <w:temporary/>
            <w:showingPlcHdr/>
            <w15:appearance w15:val="hidden"/>
          </w:sdtPr>
          <w:sdtContent>
            <w:tc>
              <w:tcPr>
                <w:tcW w:w="1872" w:type="dxa"/>
              </w:tcPr>
              <w:p w14:paraId="4627FFCE" w14:textId="77777777" w:rsidR="00E6004D" w:rsidRPr="00BF4184" w:rsidRDefault="00E6004D" w:rsidP="00BF4184">
                <w:r w:rsidRPr="00BF4184">
                  <w:t>456</w:t>
                </w:r>
              </w:p>
            </w:tc>
          </w:sdtContent>
        </w:sdt>
        <w:sdt>
          <w:sdtPr>
            <w:alias w:val="Table data:"/>
            <w:tag w:val="Table data:"/>
            <w:id w:val="-982615618"/>
            <w:placeholder>
              <w:docPart w:val="2FF38177931A4C98A5CCF9B3E9030F28"/>
            </w:placeholder>
            <w:temporary/>
            <w:showingPlcHdr/>
            <w15:appearance w15:val="hidden"/>
          </w:sdtPr>
          <w:sdtContent>
            <w:tc>
              <w:tcPr>
                <w:tcW w:w="1872" w:type="dxa"/>
              </w:tcPr>
              <w:p w14:paraId="078D5AEE" w14:textId="77777777" w:rsidR="00E6004D" w:rsidRPr="00BF4184" w:rsidRDefault="00E6004D" w:rsidP="00BF4184">
                <w:r w:rsidRPr="00BF4184">
                  <w:t>456</w:t>
                </w:r>
              </w:p>
            </w:tc>
          </w:sdtContent>
        </w:sdt>
        <w:sdt>
          <w:sdtPr>
            <w:alias w:val="Table data:"/>
            <w:tag w:val="Table data:"/>
            <w:id w:val="1459300509"/>
            <w:placeholder>
              <w:docPart w:val="653B37E04CFF47CBBE74F8536C52AA3A"/>
            </w:placeholder>
            <w:temporary/>
            <w:showingPlcHdr/>
            <w15:appearance w15:val="hidden"/>
          </w:sdtPr>
          <w:sdtContent>
            <w:tc>
              <w:tcPr>
                <w:tcW w:w="1872" w:type="dxa"/>
              </w:tcPr>
              <w:p w14:paraId="54E60ED0" w14:textId="77777777" w:rsidR="00E6004D" w:rsidRPr="00BF4184" w:rsidRDefault="00E6004D" w:rsidP="00BF4184">
                <w:r w:rsidRPr="00BF4184">
                  <w:t>456</w:t>
                </w:r>
              </w:p>
            </w:tc>
          </w:sdtContent>
        </w:sdt>
        <w:sdt>
          <w:sdtPr>
            <w:alias w:val="Table data:"/>
            <w:tag w:val="Table data:"/>
            <w:id w:val="1069851301"/>
            <w:placeholder>
              <w:docPart w:val="5E45DB18C2F946A5999F889BE37D2652"/>
            </w:placeholder>
            <w:temporary/>
            <w:showingPlcHdr/>
            <w15:appearance w15:val="hidden"/>
          </w:sdtPr>
          <w:sdtContent>
            <w:tc>
              <w:tcPr>
                <w:tcW w:w="1872" w:type="dxa"/>
              </w:tcPr>
              <w:p w14:paraId="18D31DCD" w14:textId="77777777" w:rsidR="00E6004D" w:rsidRPr="00BF4184" w:rsidRDefault="00E6004D" w:rsidP="00BF4184">
                <w:r w:rsidRPr="00BF4184">
                  <w:t>456</w:t>
                </w:r>
              </w:p>
            </w:tc>
          </w:sdtContent>
        </w:sdt>
      </w:tr>
      <w:tr w:rsidR="00E6004D" w:rsidRPr="00BF4184" w14:paraId="2718FAF8" w14:textId="77777777" w:rsidTr="00BF4184">
        <w:sdt>
          <w:sdtPr>
            <w:alias w:val="Row Head:"/>
            <w:tag w:val="Row Head:"/>
            <w:id w:val="2007858907"/>
            <w:placeholder>
              <w:docPart w:val="29EBD8FB089F44CA9C3F2C6E15310BC2"/>
            </w:placeholder>
            <w:temporary/>
            <w:showingPlcHdr/>
            <w15:appearance w15:val="hidden"/>
          </w:sdtPr>
          <w:sdtContent>
            <w:tc>
              <w:tcPr>
                <w:tcW w:w="1872" w:type="dxa"/>
              </w:tcPr>
              <w:p w14:paraId="6C76583E" w14:textId="77777777" w:rsidR="00E6004D" w:rsidRPr="00BF4184" w:rsidRDefault="00E6004D" w:rsidP="00BF4184">
                <w:r w:rsidRPr="00BF4184">
                  <w:t>Row Head</w:t>
                </w:r>
              </w:p>
            </w:tc>
          </w:sdtContent>
        </w:sdt>
        <w:sdt>
          <w:sdtPr>
            <w:alias w:val="Table data:"/>
            <w:tag w:val="Table data:"/>
            <w:id w:val="143091368"/>
            <w:placeholder>
              <w:docPart w:val="6EFB3A0F94A54BA79BF720EB1BD79890"/>
            </w:placeholder>
            <w:temporary/>
            <w:showingPlcHdr/>
            <w15:appearance w15:val="hidden"/>
          </w:sdtPr>
          <w:sdtContent>
            <w:tc>
              <w:tcPr>
                <w:tcW w:w="1872" w:type="dxa"/>
              </w:tcPr>
              <w:p w14:paraId="1324432E" w14:textId="77777777" w:rsidR="00E6004D" w:rsidRPr="00BF4184" w:rsidRDefault="00E6004D" w:rsidP="00BF4184">
                <w:r w:rsidRPr="00BF4184">
                  <w:t>789</w:t>
                </w:r>
              </w:p>
            </w:tc>
          </w:sdtContent>
        </w:sdt>
        <w:sdt>
          <w:sdtPr>
            <w:alias w:val="Table data:"/>
            <w:tag w:val="Table data:"/>
            <w:id w:val="-961350932"/>
            <w:placeholder>
              <w:docPart w:val="922595008F57414987C315A0F09B663F"/>
            </w:placeholder>
            <w:temporary/>
            <w:showingPlcHdr/>
            <w15:appearance w15:val="hidden"/>
          </w:sdtPr>
          <w:sdtContent>
            <w:tc>
              <w:tcPr>
                <w:tcW w:w="1872" w:type="dxa"/>
              </w:tcPr>
              <w:p w14:paraId="7131EA8A" w14:textId="77777777" w:rsidR="00E6004D" w:rsidRPr="00BF4184" w:rsidRDefault="00E6004D" w:rsidP="00BF4184">
                <w:r w:rsidRPr="00BF4184">
                  <w:t>789</w:t>
                </w:r>
              </w:p>
            </w:tc>
          </w:sdtContent>
        </w:sdt>
        <w:sdt>
          <w:sdtPr>
            <w:alias w:val="Table data:"/>
            <w:tag w:val="Table data:"/>
            <w:id w:val="-2023539032"/>
            <w:placeholder>
              <w:docPart w:val="B45ED89B21A54C9F9E1FBAC48F7D5F3E"/>
            </w:placeholder>
            <w:temporary/>
            <w:showingPlcHdr/>
            <w15:appearance w15:val="hidden"/>
          </w:sdtPr>
          <w:sdtContent>
            <w:tc>
              <w:tcPr>
                <w:tcW w:w="1872" w:type="dxa"/>
              </w:tcPr>
              <w:p w14:paraId="22FF9E21" w14:textId="77777777" w:rsidR="00E6004D" w:rsidRPr="00BF4184" w:rsidRDefault="00E6004D" w:rsidP="00BF4184">
                <w:r w:rsidRPr="00BF4184">
                  <w:t>789</w:t>
                </w:r>
              </w:p>
            </w:tc>
          </w:sdtContent>
        </w:sdt>
        <w:sdt>
          <w:sdtPr>
            <w:alias w:val="Table data:"/>
            <w:tag w:val="Table data:"/>
            <w:id w:val="-1358728049"/>
            <w:placeholder>
              <w:docPart w:val="4FAA327E90A64CF5919921F74409DF93"/>
            </w:placeholder>
            <w:temporary/>
            <w:showingPlcHdr/>
            <w15:appearance w15:val="hidden"/>
          </w:sdtPr>
          <w:sdtContent>
            <w:tc>
              <w:tcPr>
                <w:tcW w:w="1872" w:type="dxa"/>
              </w:tcPr>
              <w:p w14:paraId="43622457" w14:textId="77777777" w:rsidR="00E6004D" w:rsidRPr="00BF4184" w:rsidRDefault="00E6004D" w:rsidP="00BF4184">
                <w:r w:rsidRPr="00BF4184">
                  <w:t>789</w:t>
                </w:r>
              </w:p>
            </w:tc>
          </w:sdtContent>
        </w:sdt>
      </w:tr>
      <w:tr w:rsidR="00E6004D" w:rsidRPr="00BF4184" w14:paraId="45592524" w14:textId="77777777" w:rsidTr="00BF4184">
        <w:sdt>
          <w:sdtPr>
            <w:alias w:val="Row Head:"/>
            <w:tag w:val="Row Head:"/>
            <w:id w:val="-1816319134"/>
            <w:placeholder>
              <w:docPart w:val="ACC74A6483C54A45AC62014F9C723E1B"/>
            </w:placeholder>
            <w:temporary/>
            <w:showingPlcHdr/>
            <w15:appearance w15:val="hidden"/>
          </w:sdtPr>
          <w:sdtContent>
            <w:tc>
              <w:tcPr>
                <w:tcW w:w="1872" w:type="dxa"/>
              </w:tcPr>
              <w:p w14:paraId="0460BC03" w14:textId="77777777" w:rsidR="00E6004D" w:rsidRPr="00BF4184" w:rsidRDefault="00E6004D" w:rsidP="00BF4184">
                <w:r w:rsidRPr="00BF4184">
                  <w:t>Row Head</w:t>
                </w:r>
              </w:p>
            </w:tc>
          </w:sdtContent>
        </w:sdt>
        <w:sdt>
          <w:sdtPr>
            <w:alias w:val="Table data:"/>
            <w:tag w:val="Table data:"/>
            <w:id w:val="-1126006529"/>
            <w:placeholder>
              <w:docPart w:val="050CD9E7A82A44598EB950344354C4EF"/>
            </w:placeholder>
            <w:temporary/>
            <w:showingPlcHdr/>
            <w15:appearance w15:val="hidden"/>
          </w:sdtPr>
          <w:sdtContent>
            <w:tc>
              <w:tcPr>
                <w:tcW w:w="1872" w:type="dxa"/>
              </w:tcPr>
              <w:p w14:paraId="0E19703F" w14:textId="77777777" w:rsidR="00E6004D" w:rsidRPr="00BF4184" w:rsidRDefault="00E6004D" w:rsidP="00BF4184">
                <w:r w:rsidRPr="00BF4184">
                  <w:t>123</w:t>
                </w:r>
              </w:p>
            </w:tc>
          </w:sdtContent>
        </w:sdt>
        <w:sdt>
          <w:sdtPr>
            <w:alias w:val="Table data:"/>
            <w:tag w:val="Table data:"/>
            <w:id w:val="-1664535047"/>
            <w:placeholder>
              <w:docPart w:val="0A3A94F7AC454672B04C28A88DC064FF"/>
            </w:placeholder>
            <w:temporary/>
            <w:showingPlcHdr/>
            <w15:appearance w15:val="hidden"/>
          </w:sdtPr>
          <w:sdtContent>
            <w:tc>
              <w:tcPr>
                <w:tcW w:w="1872" w:type="dxa"/>
              </w:tcPr>
              <w:p w14:paraId="00F3DA5C" w14:textId="77777777" w:rsidR="00E6004D" w:rsidRPr="00BF4184" w:rsidRDefault="00E6004D" w:rsidP="00BF4184">
                <w:r w:rsidRPr="00BF4184">
                  <w:t>123</w:t>
                </w:r>
              </w:p>
            </w:tc>
          </w:sdtContent>
        </w:sdt>
        <w:sdt>
          <w:sdtPr>
            <w:alias w:val="Table data:"/>
            <w:tag w:val="Table data:"/>
            <w:id w:val="793413143"/>
            <w:placeholder>
              <w:docPart w:val="55943C74538E44E3855B24B4F80B99B3"/>
            </w:placeholder>
            <w:temporary/>
            <w:showingPlcHdr/>
            <w15:appearance w15:val="hidden"/>
          </w:sdtPr>
          <w:sdtContent>
            <w:tc>
              <w:tcPr>
                <w:tcW w:w="1872" w:type="dxa"/>
              </w:tcPr>
              <w:p w14:paraId="260CBB1D" w14:textId="77777777" w:rsidR="00E6004D" w:rsidRPr="00BF4184" w:rsidRDefault="00E6004D" w:rsidP="00BF4184">
                <w:r w:rsidRPr="00BF4184">
                  <w:t>123</w:t>
                </w:r>
              </w:p>
            </w:tc>
          </w:sdtContent>
        </w:sdt>
        <w:sdt>
          <w:sdtPr>
            <w:alias w:val="Table data:"/>
            <w:tag w:val="Table data:"/>
            <w:id w:val="-705955148"/>
            <w:placeholder>
              <w:docPart w:val="0E8F15853CFD4EE6A11A3FAF494F805D"/>
            </w:placeholder>
            <w:temporary/>
            <w:showingPlcHdr/>
            <w15:appearance w15:val="hidden"/>
          </w:sdtPr>
          <w:sdtContent>
            <w:tc>
              <w:tcPr>
                <w:tcW w:w="1872" w:type="dxa"/>
              </w:tcPr>
              <w:p w14:paraId="51730A26" w14:textId="77777777" w:rsidR="00E6004D" w:rsidRPr="00BF4184" w:rsidRDefault="00E6004D" w:rsidP="00BF4184">
                <w:r w:rsidRPr="00BF4184">
                  <w:t>123</w:t>
                </w:r>
              </w:p>
            </w:tc>
          </w:sdtContent>
        </w:sdt>
      </w:tr>
      <w:tr w:rsidR="00E6004D" w:rsidRPr="00BF4184" w14:paraId="66E3B2BF" w14:textId="77777777" w:rsidTr="00BF4184">
        <w:sdt>
          <w:sdtPr>
            <w:alias w:val="Row Head:"/>
            <w:tag w:val="Row Head:"/>
            <w:id w:val="1343273948"/>
            <w:placeholder>
              <w:docPart w:val="B1B1FDF48D614946836A1434AB6B96D9"/>
            </w:placeholder>
            <w:temporary/>
            <w:showingPlcHdr/>
            <w15:appearance w15:val="hidden"/>
          </w:sdtPr>
          <w:sdtContent>
            <w:tc>
              <w:tcPr>
                <w:tcW w:w="1872" w:type="dxa"/>
              </w:tcPr>
              <w:p w14:paraId="07F2A342" w14:textId="77777777" w:rsidR="00E6004D" w:rsidRPr="00BF4184" w:rsidRDefault="00E6004D" w:rsidP="00BF4184">
                <w:r w:rsidRPr="00BF4184">
                  <w:t>Row Head</w:t>
                </w:r>
              </w:p>
            </w:tc>
          </w:sdtContent>
        </w:sdt>
        <w:sdt>
          <w:sdtPr>
            <w:alias w:val="Table data:"/>
            <w:tag w:val="Table data:"/>
            <w:id w:val="1340502274"/>
            <w:placeholder>
              <w:docPart w:val="A72AD583689A4A49855071AE1D301D58"/>
            </w:placeholder>
            <w:temporary/>
            <w:showingPlcHdr/>
            <w15:appearance w15:val="hidden"/>
          </w:sdtPr>
          <w:sdtContent>
            <w:tc>
              <w:tcPr>
                <w:tcW w:w="1872" w:type="dxa"/>
              </w:tcPr>
              <w:p w14:paraId="026DD1E7" w14:textId="77777777" w:rsidR="00E6004D" w:rsidRPr="00BF4184" w:rsidRDefault="00E6004D" w:rsidP="00BF4184">
                <w:r w:rsidRPr="00BF4184">
                  <w:t>456</w:t>
                </w:r>
              </w:p>
            </w:tc>
          </w:sdtContent>
        </w:sdt>
        <w:sdt>
          <w:sdtPr>
            <w:alias w:val="Table data:"/>
            <w:tag w:val="Table data:"/>
            <w:id w:val="1123895777"/>
            <w:placeholder>
              <w:docPart w:val="5807DC80A93A41449E3710225CD4B179"/>
            </w:placeholder>
            <w:temporary/>
            <w:showingPlcHdr/>
            <w15:appearance w15:val="hidden"/>
          </w:sdtPr>
          <w:sdtContent>
            <w:tc>
              <w:tcPr>
                <w:tcW w:w="1872" w:type="dxa"/>
              </w:tcPr>
              <w:p w14:paraId="4A1A43DD" w14:textId="77777777" w:rsidR="00E6004D" w:rsidRPr="00BF4184" w:rsidRDefault="00E6004D" w:rsidP="00BF4184">
                <w:r w:rsidRPr="00BF4184">
                  <w:t>456</w:t>
                </w:r>
              </w:p>
            </w:tc>
          </w:sdtContent>
        </w:sdt>
        <w:sdt>
          <w:sdtPr>
            <w:alias w:val="Table data:"/>
            <w:tag w:val="Table data:"/>
            <w:id w:val="-1354022435"/>
            <w:placeholder>
              <w:docPart w:val="DE57EE7A638B456CB30C9D20D5C93BD4"/>
            </w:placeholder>
            <w:temporary/>
            <w:showingPlcHdr/>
            <w15:appearance w15:val="hidden"/>
          </w:sdtPr>
          <w:sdtContent>
            <w:tc>
              <w:tcPr>
                <w:tcW w:w="1872" w:type="dxa"/>
              </w:tcPr>
              <w:p w14:paraId="6CAA50EC" w14:textId="77777777" w:rsidR="00E6004D" w:rsidRPr="00BF4184" w:rsidRDefault="00E6004D" w:rsidP="00BF4184">
                <w:r w:rsidRPr="00BF4184">
                  <w:t>456</w:t>
                </w:r>
              </w:p>
            </w:tc>
          </w:sdtContent>
        </w:sdt>
        <w:sdt>
          <w:sdtPr>
            <w:alias w:val="Table data:"/>
            <w:tag w:val="Table data:"/>
            <w:id w:val="1583876576"/>
            <w:placeholder>
              <w:docPart w:val="7C7CA31596BC480CA95C46015BD66AE1"/>
            </w:placeholder>
            <w:temporary/>
            <w:showingPlcHdr/>
            <w15:appearance w15:val="hidden"/>
          </w:sdtPr>
          <w:sdtContent>
            <w:tc>
              <w:tcPr>
                <w:tcW w:w="1872" w:type="dxa"/>
              </w:tcPr>
              <w:p w14:paraId="5CEF6432" w14:textId="77777777" w:rsidR="00E6004D" w:rsidRPr="00BF4184" w:rsidRDefault="00E6004D" w:rsidP="00BF4184">
                <w:r w:rsidRPr="00BF4184">
                  <w:t>456</w:t>
                </w:r>
              </w:p>
            </w:tc>
          </w:sdtContent>
        </w:sdt>
      </w:tr>
      <w:tr w:rsidR="00E6004D" w:rsidRPr="00BF4184" w14:paraId="21A0323F" w14:textId="77777777" w:rsidTr="00BF4184">
        <w:sdt>
          <w:sdtPr>
            <w:alias w:val="Row Head:"/>
            <w:tag w:val="Row Head:"/>
            <w:id w:val="-1439600689"/>
            <w:placeholder>
              <w:docPart w:val="3D99D65C05554FB1AE32CD11648E44EE"/>
            </w:placeholder>
            <w:temporary/>
            <w:showingPlcHdr/>
            <w15:appearance w15:val="hidden"/>
          </w:sdtPr>
          <w:sdtContent>
            <w:tc>
              <w:tcPr>
                <w:tcW w:w="1872" w:type="dxa"/>
              </w:tcPr>
              <w:p w14:paraId="484D2865" w14:textId="77777777" w:rsidR="00E6004D" w:rsidRPr="00BF4184" w:rsidRDefault="00E6004D" w:rsidP="00BF4184">
                <w:r w:rsidRPr="00BF4184">
                  <w:t>Row Head</w:t>
                </w:r>
              </w:p>
            </w:tc>
          </w:sdtContent>
        </w:sdt>
        <w:sdt>
          <w:sdtPr>
            <w:alias w:val="Table data:"/>
            <w:tag w:val="Table data:"/>
            <w:id w:val="-1490947208"/>
            <w:placeholder>
              <w:docPart w:val="2AEA8C674FAB4A53B87BA001271200EC"/>
            </w:placeholder>
            <w:temporary/>
            <w:showingPlcHdr/>
            <w15:appearance w15:val="hidden"/>
          </w:sdtPr>
          <w:sdtContent>
            <w:tc>
              <w:tcPr>
                <w:tcW w:w="1872" w:type="dxa"/>
              </w:tcPr>
              <w:p w14:paraId="531390D1" w14:textId="77777777" w:rsidR="00E6004D" w:rsidRPr="00BF4184" w:rsidRDefault="00E6004D" w:rsidP="00BF4184">
                <w:r w:rsidRPr="00BF4184">
                  <w:t>789</w:t>
                </w:r>
              </w:p>
            </w:tc>
          </w:sdtContent>
        </w:sdt>
        <w:sdt>
          <w:sdtPr>
            <w:alias w:val="Table data:"/>
            <w:tag w:val="Table data:"/>
            <w:id w:val="-470683202"/>
            <w:placeholder>
              <w:docPart w:val="3CE9BBB35214499E8FA4E0C796B51713"/>
            </w:placeholder>
            <w:temporary/>
            <w:showingPlcHdr/>
            <w15:appearance w15:val="hidden"/>
          </w:sdtPr>
          <w:sdtContent>
            <w:tc>
              <w:tcPr>
                <w:tcW w:w="1872" w:type="dxa"/>
              </w:tcPr>
              <w:p w14:paraId="30A791DF" w14:textId="77777777" w:rsidR="00E6004D" w:rsidRPr="00BF4184" w:rsidRDefault="00E6004D" w:rsidP="00BF4184">
                <w:r w:rsidRPr="00BF4184">
                  <w:t>789</w:t>
                </w:r>
              </w:p>
            </w:tc>
          </w:sdtContent>
        </w:sdt>
        <w:sdt>
          <w:sdtPr>
            <w:alias w:val="Table data:"/>
            <w:tag w:val="Table data:"/>
            <w:id w:val="1440877877"/>
            <w:placeholder>
              <w:docPart w:val="51E2FCD5CB204C41BEDEE0AB324740E4"/>
            </w:placeholder>
            <w:temporary/>
            <w:showingPlcHdr/>
            <w15:appearance w15:val="hidden"/>
          </w:sdtPr>
          <w:sdtContent>
            <w:tc>
              <w:tcPr>
                <w:tcW w:w="1872" w:type="dxa"/>
              </w:tcPr>
              <w:p w14:paraId="2793D9BA" w14:textId="77777777" w:rsidR="00E6004D" w:rsidRPr="00BF4184" w:rsidRDefault="00E6004D" w:rsidP="00BF4184">
                <w:r w:rsidRPr="00BF4184">
                  <w:t>789</w:t>
                </w:r>
              </w:p>
            </w:tc>
          </w:sdtContent>
        </w:sdt>
        <w:sdt>
          <w:sdtPr>
            <w:alias w:val="Table data:"/>
            <w:tag w:val="Table data:"/>
            <w:id w:val="695431633"/>
            <w:placeholder>
              <w:docPart w:val="F1988955DF774CB5B136E6122BBA0A70"/>
            </w:placeholder>
            <w:temporary/>
            <w:showingPlcHdr/>
            <w15:appearance w15:val="hidden"/>
          </w:sdtPr>
          <w:sdtContent>
            <w:tc>
              <w:tcPr>
                <w:tcW w:w="1872" w:type="dxa"/>
              </w:tcPr>
              <w:p w14:paraId="6E147382" w14:textId="77777777" w:rsidR="00E6004D" w:rsidRPr="00BF4184" w:rsidRDefault="00E6004D" w:rsidP="00BF4184">
                <w:r w:rsidRPr="00BF4184">
                  <w:t>789</w:t>
                </w:r>
              </w:p>
            </w:tc>
          </w:sdtContent>
        </w:sdt>
      </w:tr>
    </w:tbl>
    <w:p w14:paraId="19B463A5" w14:textId="77777777" w:rsidR="00E81978" w:rsidRDefault="005D3A03">
      <w:pPr>
        <w:pStyle w:val="TableFigure"/>
      </w:pPr>
      <w:r>
        <w:rPr>
          <w:rStyle w:val="Emphasis"/>
        </w:rPr>
        <w:t>Note</w:t>
      </w:r>
      <w:r>
        <w:t xml:space="preserve">:  </w:t>
      </w:r>
      <w:sdt>
        <w:sdtPr>
          <w:alias w:val="Table note text:"/>
          <w:tag w:val="Table note text:"/>
          <w:id w:val="668988805"/>
          <w:placeholder>
            <w:docPart w:val="98EA212FAC6D4710A7B69EC00B693298"/>
          </w:placeholder>
          <w:temporary/>
          <w:showingPlcHdr/>
          <w15:appearance w15:val="hidden"/>
        </w:sdtPr>
        <w:sdtContent>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available on the Home tab, in the Styles gallery, to get the spacing between table and note.  Tables in APA format can use single or 1.5 line spacing.  Include a heading for every row and column, even if the content seems obvious.  A default table style has been setup for this template that fits APA guidelines.  To insert a table, on the Insert tab, click Table.]</w:t>
          </w:r>
        </w:sdtContent>
      </w:sdt>
    </w:p>
    <w:sdt>
      <w:sdtPr>
        <w:alias w:val="Figures title:"/>
        <w:tag w:val="Figures title:"/>
        <w:id w:val="-2071720289"/>
        <w:placeholder>
          <w:docPart w:val="069C6DC91B9646EA9863768079069AA9"/>
        </w:placeholder>
        <w:temporary/>
        <w:showingPlcHdr/>
        <w15:appearance w15:val="hidden"/>
      </w:sdtPr>
      <w:sdtContent>
        <w:p w14:paraId="385F72BB" w14:textId="77777777" w:rsidR="00E81978" w:rsidRDefault="005D3A03">
          <w:pPr>
            <w:pStyle w:val="SectionTitle"/>
          </w:pPr>
          <w:r w:rsidRPr="005D3A03">
            <w:t>Figures title:</w:t>
          </w:r>
        </w:p>
      </w:sdtContent>
    </w:sdt>
    <w:p w14:paraId="40C135D8" w14:textId="77777777" w:rsidR="00E81978" w:rsidRDefault="005D3A03">
      <w:pPr>
        <w:pStyle w:val="NoSpacing"/>
      </w:pPr>
      <w:r>
        <w:rPr>
          <w:noProof/>
          <w:lang w:eastAsia="en-US"/>
        </w:rPr>
        <w:drawing>
          <wp:inline distT="0" distB="0" distL="0" distR="0" wp14:anchorId="447D0688" wp14:editId="0B706B32">
            <wp:extent cx="5943600" cy="3200400"/>
            <wp:effectExtent l="0" t="0" r="0" b="0"/>
            <wp:docPr id="2" name="Chart 2" descr="Clustered column chart showing the values of 3 series for 4 categories"/>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F3B6500" w14:textId="77777777" w:rsidR="00E81978" w:rsidRDefault="005D3A03">
      <w:pPr>
        <w:pStyle w:val="TableFigure"/>
      </w:pPr>
      <w:r>
        <w:rPr>
          <w:rStyle w:val="Emphasis"/>
        </w:rPr>
        <w:t>Figure 1</w:t>
      </w:r>
      <w:r>
        <w:t xml:space="preserve">. </w:t>
      </w:r>
      <w:sdt>
        <w:sdtPr>
          <w:alias w:val="Figure 1 text:"/>
          <w:tag w:val="Figure 1 text:"/>
          <w:id w:val="1420302148"/>
          <w:placeholder>
            <w:docPart w:val="70AE76A9FC514976BB46DB1C5A74D79E"/>
          </w:placeholder>
          <w:temporary/>
          <w:showingPlcHdr/>
          <w15:appearance w15:val="hidden"/>
          <w:text/>
        </w:sdtPr>
        <w:sdtContent>
          <w:r>
            <w:t>[Include all figures in their own section, following references (and footnotes and tables, if applicable).  Include a numbered caption for each figure.  Use the Table/Figure style for easy spacing between figure and caption.]</w:t>
          </w:r>
        </w:sdtContent>
      </w:sdt>
    </w:p>
    <w:p w14:paraId="349EA06B" w14:textId="77777777" w:rsidR="00E81978" w:rsidRDefault="005D3A03">
      <w:pPr>
        <w:pStyle w:val="TableFigure"/>
      </w:pPr>
      <w:r>
        <w:t xml:space="preserve">For more information about all elements of APA formatting, please consult the </w:t>
      </w:r>
      <w:r>
        <w:rPr>
          <w:rStyle w:val="Emphasis"/>
        </w:rPr>
        <w:t>APA Style Manual, 6th Edition</w:t>
      </w:r>
      <w:r>
        <w:t>.</w:t>
      </w:r>
    </w:p>
    <w:sectPr w:rsidR="00E81978" w:rsidSect="009E66D3">
      <w:headerReference w:type="default" r:id="rId11"/>
      <w:headerReference w:type="first" r:id="rId12"/>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3CE00F" w14:textId="77777777" w:rsidR="001F3618" w:rsidRDefault="001F3618">
      <w:pPr>
        <w:spacing w:line="240" w:lineRule="auto"/>
      </w:pPr>
      <w:r>
        <w:separator/>
      </w:r>
    </w:p>
    <w:p w14:paraId="646C7A8F" w14:textId="77777777" w:rsidR="001F3618" w:rsidRDefault="001F3618"/>
  </w:endnote>
  <w:endnote w:type="continuationSeparator" w:id="0">
    <w:p w14:paraId="076E721F" w14:textId="77777777" w:rsidR="001F3618" w:rsidRDefault="001F3618">
      <w:pPr>
        <w:spacing w:line="240" w:lineRule="auto"/>
      </w:pPr>
      <w:r>
        <w:continuationSeparator/>
      </w:r>
    </w:p>
    <w:p w14:paraId="331CBD7E" w14:textId="77777777" w:rsidR="001F3618" w:rsidRDefault="001F36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74A777" w14:textId="77777777" w:rsidR="001F3618" w:rsidRDefault="001F3618">
      <w:pPr>
        <w:spacing w:line="240" w:lineRule="auto"/>
      </w:pPr>
      <w:r>
        <w:separator/>
      </w:r>
    </w:p>
    <w:p w14:paraId="2F497AE4" w14:textId="77777777" w:rsidR="001F3618" w:rsidRDefault="001F3618"/>
  </w:footnote>
  <w:footnote w:type="continuationSeparator" w:id="0">
    <w:p w14:paraId="57D59AFD" w14:textId="77777777" w:rsidR="001F3618" w:rsidRDefault="001F3618">
      <w:pPr>
        <w:spacing w:line="240" w:lineRule="auto"/>
      </w:pPr>
      <w:r>
        <w:continuationSeparator/>
      </w:r>
    </w:p>
    <w:p w14:paraId="38A7B0A8" w14:textId="77777777" w:rsidR="001F3618" w:rsidRDefault="001F36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36653E" w14:textId="26A8642B" w:rsidR="00E81978" w:rsidRDefault="001F3618">
    <w:pPr>
      <w:pStyle w:val="Header"/>
    </w:pPr>
    <w:sdt>
      <w:sdtPr>
        <w:rPr>
          <w:rStyle w:val="Strong"/>
        </w:rPr>
        <w:alias w:val="Running head"/>
        <w:tag w:val=""/>
        <w:id w:val="12739865"/>
        <w:placeholder>
          <w:docPart w:val="069C6DC91B9646EA9863768079069AA9"/>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D06FB8">
          <w:rPr>
            <w:rStyle w:val="Strong"/>
          </w:rPr>
          <w:t xml:space="preserve">dASHBOARD DESIGN FOR </w:t>
        </w:r>
        <w:r w:rsidR="00A60B3E">
          <w:rPr>
            <w:rStyle w:val="Strong"/>
          </w:rPr>
          <w:t>NETFLIX</w:t>
        </w:r>
      </w:sdtContent>
    </w:sdt>
    <w:r w:rsidR="005D3A03">
      <w:rPr>
        <w:rStyle w:val="Strong"/>
      </w:rPr>
      <w:ptab w:relativeTo="margin" w:alignment="right" w:leader="none"/>
    </w:r>
    <w:r w:rsidR="005D3A03">
      <w:rPr>
        <w:rStyle w:val="Strong"/>
      </w:rPr>
      <w:fldChar w:fldCharType="begin"/>
    </w:r>
    <w:r w:rsidR="005D3A03">
      <w:rPr>
        <w:rStyle w:val="Strong"/>
      </w:rPr>
      <w:instrText xml:space="preserve"> PAGE   \* MERGEFORMAT </w:instrText>
    </w:r>
    <w:r w:rsidR="005D3A03">
      <w:rPr>
        <w:rStyle w:val="Strong"/>
      </w:rPr>
      <w:fldChar w:fldCharType="separate"/>
    </w:r>
    <w:r w:rsidR="000D3F41">
      <w:rPr>
        <w:rStyle w:val="Strong"/>
        <w:noProof/>
      </w:rPr>
      <w:t>8</w:t>
    </w:r>
    <w:r w:rsidR="005D3A03">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AE288D" w14:textId="777F0D19" w:rsidR="00E81978" w:rsidRDefault="001F3618">
    <w:pPr>
      <w:pStyle w:val="Header"/>
      <w:rPr>
        <w:rStyle w:val="Strong"/>
      </w:rPr>
    </w:pPr>
    <w:sdt>
      <w:sdtPr>
        <w:rPr>
          <w:rStyle w:val="Strong"/>
        </w:rPr>
        <w:alias w:val="Running head"/>
        <w:tag w:val=""/>
        <w:id w:val="-696842620"/>
        <w:placeholder>
          <w:docPart w:val="70AE76A9FC514976BB46DB1C5A74D79E"/>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D06FB8">
          <w:rPr>
            <w:rStyle w:val="Strong"/>
          </w:rPr>
          <w:t xml:space="preserve">dASHBOARD DESIGN FOR </w:t>
        </w:r>
        <w:r w:rsidR="00A60B3E">
          <w:rPr>
            <w:rStyle w:val="Strong"/>
          </w:rPr>
          <w:t>NETFLIX</w:t>
        </w:r>
      </w:sdtContent>
    </w:sdt>
    <w:r w:rsidR="005D3A03">
      <w:rPr>
        <w:rStyle w:val="Strong"/>
      </w:rPr>
      <w:ptab w:relativeTo="margin" w:alignment="right" w:leader="none"/>
    </w:r>
    <w:r w:rsidR="005D3A03">
      <w:rPr>
        <w:rStyle w:val="Strong"/>
      </w:rPr>
      <w:fldChar w:fldCharType="begin"/>
    </w:r>
    <w:r w:rsidR="005D3A03">
      <w:rPr>
        <w:rStyle w:val="Strong"/>
      </w:rPr>
      <w:instrText xml:space="preserve"> PAGE   \* MERGEFORMAT </w:instrText>
    </w:r>
    <w:r w:rsidR="005D3A03">
      <w:rPr>
        <w:rStyle w:val="Strong"/>
      </w:rPr>
      <w:fldChar w:fldCharType="separate"/>
    </w:r>
    <w:r w:rsidR="000D3F41">
      <w:rPr>
        <w:rStyle w:val="Strong"/>
        <w:noProof/>
      </w:rPr>
      <w:t>1</w:t>
    </w:r>
    <w:r w:rsidR="005D3A03">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3"/>
  </w:num>
  <w:num w:numId="13">
    <w:abstractNumId w:val="11"/>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3074"/>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FB8"/>
    <w:rsid w:val="00002FFB"/>
    <w:rsid w:val="000156B3"/>
    <w:rsid w:val="000647AB"/>
    <w:rsid w:val="000D3F41"/>
    <w:rsid w:val="00107748"/>
    <w:rsid w:val="0014452D"/>
    <w:rsid w:val="00154959"/>
    <w:rsid w:val="001A0B04"/>
    <w:rsid w:val="001F3618"/>
    <w:rsid w:val="00216C13"/>
    <w:rsid w:val="0026402C"/>
    <w:rsid w:val="002D0035"/>
    <w:rsid w:val="00306B8C"/>
    <w:rsid w:val="00310251"/>
    <w:rsid w:val="00355DCA"/>
    <w:rsid w:val="00366B25"/>
    <w:rsid w:val="00384A0E"/>
    <w:rsid w:val="003862EE"/>
    <w:rsid w:val="003A3E84"/>
    <w:rsid w:val="003D3E1A"/>
    <w:rsid w:val="00444836"/>
    <w:rsid w:val="00447ABF"/>
    <w:rsid w:val="00496A23"/>
    <w:rsid w:val="004B766A"/>
    <w:rsid w:val="00551A02"/>
    <w:rsid w:val="005534FA"/>
    <w:rsid w:val="005B775A"/>
    <w:rsid w:val="005D3A03"/>
    <w:rsid w:val="005F4EDA"/>
    <w:rsid w:val="006573DA"/>
    <w:rsid w:val="00682DA6"/>
    <w:rsid w:val="006B4352"/>
    <w:rsid w:val="006B4C57"/>
    <w:rsid w:val="006D0B99"/>
    <w:rsid w:val="008002C0"/>
    <w:rsid w:val="00837918"/>
    <w:rsid w:val="008B2DF1"/>
    <w:rsid w:val="008C5323"/>
    <w:rsid w:val="008D2564"/>
    <w:rsid w:val="00911E7D"/>
    <w:rsid w:val="009660DA"/>
    <w:rsid w:val="009A3354"/>
    <w:rsid w:val="009A6A3B"/>
    <w:rsid w:val="009C69B9"/>
    <w:rsid w:val="009E66D3"/>
    <w:rsid w:val="00A60B3E"/>
    <w:rsid w:val="00A75155"/>
    <w:rsid w:val="00B823AA"/>
    <w:rsid w:val="00B97A78"/>
    <w:rsid w:val="00BA45DB"/>
    <w:rsid w:val="00BE051C"/>
    <w:rsid w:val="00BF4184"/>
    <w:rsid w:val="00C0601E"/>
    <w:rsid w:val="00C31D30"/>
    <w:rsid w:val="00C57260"/>
    <w:rsid w:val="00C57C49"/>
    <w:rsid w:val="00CD6E39"/>
    <w:rsid w:val="00CF6E91"/>
    <w:rsid w:val="00D06FB8"/>
    <w:rsid w:val="00D16BC8"/>
    <w:rsid w:val="00D2652D"/>
    <w:rsid w:val="00D4750C"/>
    <w:rsid w:val="00D85B68"/>
    <w:rsid w:val="00E43949"/>
    <w:rsid w:val="00E6004D"/>
    <w:rsid w:val="00E81978"/>
    <w:rsid w:val="00E93FF9"/>
    <w:rsid w:val="00F06356"/>
    <w:rsid w:val="00F379B7"/>
    <w:rsid w:val="00F525FA"/>
    <w:rsid w:val="00F76446"/>
    <w:rsid w:val="00FB07C9"/>
    <w:rsid w:val="00FB7CE7"/>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47A420D0"/>
  <w15:chartTrackingRefBased/>
  <w15:docId w15:val="{24846961-68DA-40DD-9416-DAE5CC32B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styleId="Hyperlink">
    <w:name w:val="Hyperlink"/>
    <w:basedOn w:val="DefaultParagraphFont"/>
    <w:uiPriority w:val="99"/>
    <w:unhideWhenUsed/>
    <w:rsid w:val="00310251"/>
    <w:rPr>
      <w:color w:val="5F5F5F" w:themeColor="hyperlink"/>
      <w:u w:val="single"/>
    </w:rPr>
  </w:style>
  <w:style w:type="character" w:styleId="UnresolvedMention">
    <w:name w:val="Unresolved Mention"/>
    <w:basedOn w:val="DefaultParagraphFont"/>
    <w:uiPriority w:val="99"/>
    <w:semiHidden/>
    <w:unhideWhenUsed/>
    <w:rsid w:val="003102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682490">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25287474">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990711558">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52001836">
      <w:bodyDiv w:val="1"/>
      <w:marLeft w:val="0"/>
      <w:marRight w:val="0"/>
      <w:marTop w:val="0"/>
      <w:marBottom w:val="0"/>
      <w:divBdr>
        <w:top w:val="none" w:sz="0" w:space="0" w:color="auto"/>
        <w:left w:val="none" w:sz="0" w:space="0" w:color="auto"/>
        <w:bottom w:val="none" w:sz="0" w:space="0" w:color="auto"/>
        <w:right w:val="none" w:sz="0" w:space="0" w:color="auto"/>
      </w:divBdr>
    </w:div>
    <w:div w:id="1101611873">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51616899">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styles" Target="styles.xml"/><Relationship Id="rId9" Type="http://schemas.openxmlformats.org/officeDocument/2006/relationships/hyperlink" Target="https://www.cutter.com/article/effective-dashboard-design-417046" TargetMode="Externa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stin\AppData\Roaming\Microsoft\Templates\APA%20style%20report%20(6th%20edition).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DB11-4EB4-8D82-046C0382AFAD}"/>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DB11-4EB4-8D82-046C0382AFAD}"/>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DB11-4EB4-8D82-046C0382AFAD}"/>
            </c:ext>
          </c:extLst>
        </c:ser>
        <c:dLbls>
          <c:showLegendKey val="0"/>
          <c:showVal val="0"/>
          <c:showCatName val="0"/>
          <c:showSerName val="0"/>
          <c:showPercent val="0"/>
          <c:showBubbleSize val="0"/>
        </c:dLbls>
        <c:gapWidth val="219"/>
        <c:overlap val="-27"/>
        <c:axId val="286636464"/>
        <c:axId val="521039864"/>
      </c:barChart>
      <c:catAx>
        <c:axId val="286636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1039864"/>
        <c:crosses val="autoZero"/>
        <c:auto val="1"/>
        <c:lblAlgn val="ctr"/>
        <c:lblOffset val="100"/>
        <c:noMultiLvlLbl val="0"/>
      </c:catAx>
      <c:valAx>
        <c:axId val="5210398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66364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customXml" Target="../../customXml/item4.xml"/><Relationship Id="rId1" Type="http://schemas.openxmlformats.org/officeDocument/2006/relationships/customXml" Target="../../customXml/item3.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1FE508D2A164474A0A4A6A64DD46235"/>
        <w:category>
          <w:name w:val="General"/>
          <w:gallery w:val="placeholder"/>
        </w:category>
        <w:types>
          <w:type w:val="bbPlcHdr"/>
        </w:types>
        <w:behaviors>
          <w:behavior w:val="content"/>
        </w:behaviors>
        <w:guid w:val="{930537E3-6769-471C-99FF-7365BB51601C}"/>
      </w:docPartPr>
      <w:docPartBody>
        <w:p w:rsidR="009D07F0" w:rsidRDefault="009D07F0">
          <w:pPr>
            <w:pStyle w:val="51FE508D2A164474A0A4A6A64DD46235"/>
          </w:pPr>
          <w:r>
            <w:t>[Title Here, up to 12 Words, on One to Two Lines]</w:t>
          </w:r>
        </w:p>
      </w:docPartBody>
    </w:docPart>
    <w:docPart>
      <w:docPartPr>
        <w:name w:val="11A37929C2384484A94D29C3D26A2477"/>
        <w:category>
          <w:name w:val="General"/>
          <w:gallery w:val="placeholder"/>
        </w:category>
        <w:types>
          <w:type w:val="bbPlcHdr"/>
        </w:types>
        <w:behaviors>
          <w:behavior w:val="content"/>
        </w:behaviors>
        <w:guid w:val="{7DE66397-A267-4C82-B6ED-B0A24B53B2BC}"/>
      </w:docPartPr>
      <w:docPartBody>
        <w:p w:rsidR="009D07F0" w:rsidRDefault="009D07F0">
          <w:pPr>
            <w:pStyle w:val="11A37929C2384484A94D29C3D26A2477"/>
          </w:pPr>
          <w:r>
            <w:t>[Title Here, up to 12 Words, on One to Two Lines]</w:t>
          </w:r>
        </w:p>
      </w:docPartBody>
    </w:docPart>
    <w:docPart>
      <w:docPartPr>
        <w:name w:val="7B589F7FA5EF478189F31682ACF00B1E"/>
        <w:category>
          <w:name w:val="General"/>
          <w:gallery w:val="placeholder"/>
        </w:category>
        <w:types>
          <w:type w:val="bbPlcHdr"/>
        </w:types>
        <w:behaviors>
          <w:behavior w:val="content"/>
        </w:behaviors>
        <w:guid w:val="{C54493F1-53D4-4195-B5C4-E9386664ED9D}"/>
      </w:docPartPr>
      <w:docPartBody>
        <w:p w:rsidR="009D07F0" w:rsidRDefault="009D07F0">
          <w:pPr>
            <w:pStyle w:val="7B589F7FA5EF478189F31682ACF00B1E"/>
          </w:pPr>
          <w:r w:rsidRPr="00C31D30">
            <w:t>[Heading 2]</w:t>
          </w:r>
        </w:p>
      </w:docPartBody>
    </w:docPart>
    <w:docPart>
      <w:docPartPr>
        <w:name w:val="67D17E36CD4947A48A7A500DB10F244D"/>
        <w:category>
          <w:name w:val="General"/>
          <w:gallery w:val="placeholder"/>
        </w:category>
        <w:types>
          <w:type w:val="bbPlcHdr"/>
        </w:types>
        <w:behaviors>
          <w:behavior w:val="content"/>
        </w:behaviors>
        <w:guid w:val="{6C5BEA2B-4EFE-4198-B1FC-598E54714D5B}"/>
      </w:docPartPr>
      <w:docPartBody>
        <w:p w:rsidR="009D07F0" w:rsidRDefault="009D07F0">
          <w:pPr>
            <w:pStyle w:val="67D17E36CD4947A48A7A500DB10F244D"/>
          </w:pPr>
          <w:r>
            <w:t>[To add a table of contents (TOC), apply the appropriate heading style to just the heading text at the start of a paragraph and it will show up in your TOC.  To do this, select the text for your heading.  Then, on the Home tab, in the Styles gallery, click the style you need.]</w:t>
          </w:r>
        </w:p>
      </w:docPartBody>
    </w:docPart>
    <w:docPart>
      <w:docPartPr>
        <w:name w:val="8F162722F58D4F0CB3F534EFD76346DE"/>
        <w:category>
          <w:name w:val="General"/>
          <w:gallery w:val="placeholder"/>
        </w:category>
        <w:types>
          <w:type w:val="bbPlcHdr"/>
        </w:types>
        <w:behaviors>
          <w:behavior w:val="content"/>
        </w:behaviors>
        <w:guid w:val="{9A295E5D-1407-4BF5-B479-B01C73574EED}"/>
      </w:docPartPr>
      <w:docPartBody>
        <w:p w:rsidR="009D07F0" w:rsidRDefault="009D07F0">
          <w:pPr>
            <w:pStyle w:val="8F162722F58D4F0CB3F534EFD76346DE"/>
          </w:pPr>
          <w:r w:rsidRPr="00C31D30">
            <w:t>[Heading 3]</w:t>
          </w:r>
        </w:p>
      </w:docPartBody>
    </w:docPart>
    <w:docPart>
      <w:docPartPr>
        <w:name w:val="A68513BBB9B540C48EA9FE0AE9DB9AF5"/>
        <w:category>
          <w:name w:val="General"/>
          <w:gallery w:val="placeholder"/>
        </w:category>
        <w:types>
          <w:type w:val="bbPlcHdr"/>
        </w:types>
        <w:behaviors>
          <w:behavior w:val="content"/>
        </w:behaviors>
        <w:guid w:val="{D61DC32F-02B2-4499-85FF-A388FAF5470B}"/>
      </w:docPartPr>
      <w:docPartBody>
        <w:p w:rsidR="009D07F0" w:rsidRDefault="009D07F0">
          <w:pPr>
            <w:pStyle w:val="A68513BBB9B540C48EA9FE0AE9DB9AF5"/>
          </w:pPr>
          <w:r>
            <w:t>[Include a period at the end of a run-in heading.  Note that you can include consecutive paragraphs with their own headings, where appropriate.]</w:t>
          </w:r>
        </w:p>
      </w:docPartBody>
    </w:docPart>
    <w:docPart>
      <w:docPartPr>
        <w:name w:val="FE617B15D69743128ABBE446D46B5EC2"/>
        <w:category>
          <w:name w:val="General"/>
          <w:gallery w:val="placeholder"/>
        </w:category>
        <w:types>
          <w:type w:val="bbPlcHdr"/>
        </w:types>
        <w:behaviors>
          <w:behavior w:val="content"/>
        </w:behaviors>
        <w:guid w:val="{72158A5C-C6B1-43FC-81C8-E2FB0BE1A7C6}"/>
      </w:docPartPr>
      <w:docPartBody>
        <w:p w:rsidR="009D07F0" w:rsidRDefault="009D07F0">
          <w:pPr>
            <w:pStyle w:val="FE617B15D69743128ABBE446D46B5EC2"/>
          </w:pPr>
          <w:r w:rsidRPr="00C31D30">
            <w:t>[Heading 4]</w:t>
          </w:r>
        </w:p>
      </w:docPartBody>
    </w:docPart>
    <w:docPart>
      <w:docPartPr>
        <w:name w:val="E02BBE4F5E464E64856267513015416E"/>
        <w:category>
          <w:name w:val="General"/>
          <w:gallery w:val="placeholder"/>
        </w:category>
        <w:types>
          <w:type w:val="bbPlcHdr"/>
        </w:types>
        <w:behaviors>
          <w:behavior w:val="content"/>
        </w:behaviors>
        <w:guid w:val="{C888A814-0E2D-4DDA-B2FC-3A6110E27340}"/>
      </w:docPartPr>
      <w:docPartBody>
        <w:p w:rsidR="009D07F0" w:rsidRDefault="009D07F0">
          <w:pPr>
            <w:pStyle w:val="E02BBE4F5E464E64856267513015416E"/>
          </w:pPr>
          <w:r>
            <w:t>[When using headings, don’t skip levels.  If you need a heading 3, 4, or 5 with no text following it before the next heading, just add a period at the end of the heading and then start a new paragraph for the subheading and its text.]</w:t>
          </w:r>
        </w:p>
      </w:docPartBody>
    </w:docPart>
    <w:docPart>
      <w:docPartPr>
        <w:name w:val="886074FC1FB44B4F8C3AF9129FFD3A3F"/>
        <w:category>
          <w:name w:val="General"/>
          <w:gallery w:val="placeholder"/>
        </w:category>
        <w:types>
          <w:type w:val="bbPlcHdr"/>
        </w:types>
        <w:behaviors>
          <w:behavior w:val="content"/>
        </w:behaviors>
        <w:guid w:val="{07DBE64B-AF86-4B3E-8B74-83F3AE06A4AE}"/>
      </w:docPartPr>
      <w:docPartBody>
        <w:p w:rsidR="009D07F0" w:rsidRDefault="009D07F0">
          <w:pPr>
            <w:pStyle w:val="886074FC1FB44B4F8C3AF9129FFD3A3F"/>
          </w:pPr>
          <w:r>
            <w:t>Last Name, Year</w:t>
          </w:r>
        </w:p>
      </w:docPartBody>
    </w:docPart>
    <w:docPart>
      <w:docPartPr>
        <w:name w:val="D0920860F62C483EBB31C20DE6CD485E"/>
        <w:category>
          <w:name w:val="General"/>
          <w:gallery w:val="placeholder"/>
        </w:category>
        <w:types>
          <w:type w:val="bbPlcHdr"/>
        </w:types>
        <w:behaviors>
          <w:behavior w:val="content"/>
        </w:behaviors>
        <w:guid w:val="{86231AFA-DEDA-42BA-B68B-230FAAE6C395}"/>
      </w:docPartPr>
      <w:docPartBody>
        <w:p w:rsidR="009D07F0" w:rsidRDefault="009D07F0">
          <w:pPr>
            <w:pStyle w:val="D0920860F62C483EBB31C20DE6CD485E"/>
          </w:pPr>
          <w:r w:rsidRPr="00C31D30">
            <w:t>[Heading 5]</w:t>
          </w:r>
        </w:p>
      </w:docPartBody>
    </w:docPart>
    <w:docPart>
      <w:docPartPr>
        <w:name w:val="D815AB2734B345A9858B7FC803C2BEAE"/>
        <w:category>
          <w:name w:val="General"/>
          <w:gallery w:val="placeholder"/>
        </w:category>
        <w:types>
          <w:type w:val="bbPlcHdr"/>
        </w:types>
        <w:behaviors>
          <w:behavior w:val="content"/>
        </w:behaviors>
        <w:guid w:val="{E0DE7A3D-148D-470F-8F48-647E11125BCE}"/>
      </w:docPartPr>
      <w:docPartBody>
        <w:p w:rsidR="009D07F0" w:rsidRDefault="009D07F0">
          <w:pPr>
            <w:pStyle w:val="D815AB2734B345A9858B7FC803C2BEAE"/>
          </w:pPr>
          <w:r>
            <w:t>[Like all sections of your paper, references start on their own page.  The references page that follows is created using the Citations &amp; Bibliography feature, available on the References tab.  This feature includes a style option that formats your references for APA 6th Edition.  You can also use this feature to add in-text citations that are linked to your source, such as those shown at the end of this paragraph and the preceding paragraph.  To customize a citation, right-click it and then click Edit Citation.]</w:t>
          </w:r>
        </w:p>
      </w:docPartBody>
    </w:docPart>
    <w:docPart>
      <w:docPartPr>
        <w:name w:val="3CFE6D302CD14379A59F6F6266954EA6"/>
        <w:category>
          <w:name w:val="General"/>
          <w:gallery w:val="placeholder"/>
        </w:category>
        <w:types>
          <w:type w:val="bbPlcHdr"/>
        </w:types>
        <w:behaviors>
          <w:behavior w:val="content"/>
        </w:behaviors>
        <w:guid w:val="{F65F6F64-90B1-4C59-8B5E-8A881F7E323A}"/>
      </w:docPartPr>
      <w:docPartBody>
        <w:p w:rsidR="009D07F0" w:rsidRDefault="009D07F0">
          <w:pPr>
            <w:pStyle w:val="3CFE6D302CD14379A59F6F6266954EA6"/>
          </w:pPr>
          <w:r>
            <w:t>Last Name, Year</w:t>
          </w:r>
        </w:p>
      </w:docPartBody>
    </w:docPart>
    <w:docPart>
      <w:docPartPr>
        <w:name w:val="65DBFD9129DA46E396D7066EC0E56F37"/>
        <w:category>
          <w:name w:val="General"/>
          <w:gallery w:val="placeholder"/>
        </w:category>
        <w:types>
          <w:type w:val="bbPlcHdr"/>
        </w:types>
        <w:behaviors>
          <w:behavior w:val="content"/>
        </w:behaviors>
        <w:guid w:val="{839FDD50-8AFC-4595-B183-A90F64600143}"/>
      </w:docPartPr>
      <w:docPartBody>
        <w:p w:rsidR="009D07F0" w:rsidRDefault="009D07F0">
          <w:pPr>
            <w:pStyle w:val="65DBFD9129DA46E396D7066EC0E56F37"/>
          </w:pPr>
          <w:r>
            <w:t>Footnotes</w:t>
          </w:r>
        </w:p>
      </w:docPartBody>
    </w:docPart>
    <w:docPart>
      <w:docPartPr>
        <w:name w:val="C876DEBBC5E24CE7B97D7DB62A7C3C00"/>
        <w:category>
          <w:name w:val="General"/>
          <w:gallery w:val="placeholder"/>
        </w:category>
        <w:types>
          <w:type w:val="bbPlcHdr"/>
        </w:types>
        <w:behaviors>
          <w:behavior w:val="content"/>
        </w:behaviors>
        <w:guid w:val="{3CB0523A-C576-4F09-A2F4-7C6BAC9D40AA}"/>
      </w:docPartPr>
      <w:docPartBody>
        <w:p w:rsidR="009D07F0" w:rsidRDefault="009D07F0">
          <w:pPr>
            <w:pStyle w:val="C876DEBBC5E24CE7B97D7DB62A7C3C00"/>
          </w:pPr>
          <w:r>
            <w:t xml:space="preserve">[Add footnotes, if any, on their own page following references.  For APA formatting requirements, it’s easy to just type your own footnote references and notes.  To format a footnote reference, select the number and then, on the Home tab, in the Styles gallery, click Footnote Reference.  The body of a footnote, such as this example, uses the Normal text style.  </w:t>
          </w:r>
          <w:r>
            <w:rPr>
              <w:rStyle w:val="Emphasis"/>
            </w:rPr>
            <w:t>(Note:  If you delete this sample footnote, don’t forget to delete its in-text reference as well.  That’s at the end of the sample Heading 2 paragraph on the first page of body content in this template.)</w:t>
          </w:r>
          <w:r>
            <w:t>]</w:t>
          </w:r>
        </w:p>
      </w:docPartBody>
    </w:docPart>
    <w:docPart>
      <w:docPartPr>
        <w:name w:val="07325DC79708443297238BBA4EA6359A"/>
        <w:category>
          <w:name w:val="General"/>
          <w:gallery w:val="placeholder"/>
        </w:category>
        <w:types>
          <w:type w:val="bbPlcHdr"/>
        </w:types>
        <w:behaviors>
          <w:behavior w:val="content"/>
        </w:behaviors>
        <w:guid w:val="{239BBEF8-48EE-4861-A4B4-923A32C1FC9B}"/>
      </w:docPartPr>
      <w:docPartBody>
        <w:p w:rsidR="009D07F0" w:rsidRDefault="009D07F0">
          <w:pPr>
            <w:pStyle w:val="07325DC79708443297238BBA4EA6359A"/>
          </w:pPr>
          <w:r w:rsidRPr="00C0601E">
            <w:t>[Table Title]</w:t>
          </w:r>
        </w:p>
      </w:docPartBody>
    </w:docPart>
    <w:docPart>
      <w:docPartPr>
        <w:name w:val="386E82BE99B64CCCABB0A995BEB9E4D6"/>
        <w:category>
          <w:name w:val="General"/>
          <w:gallery w:val="placeholder"/>
        </w:category>
        <w:types>
          <w:type w:val="bbPlcHdr"/>
        </w:types>
        <w:behaviors>
          <w:behavior w:val="content"/>
        </w:behaviors>
        <w:guid w:val="{41D73EFE-27C4-43D3-A9DA-FD9066726694}"/>
      </w:docPartPr>
      <w:docPartBody>
        <w:p w:rsidR="009D07F0" w:rsidRDefault="009D07F0">
          <w:pPr>
            <w:pStyle w:val="386E82BE99B64CCCABB0A995BEB9E4D6"/>
          </w:pPr>
          <w:r w:rsidRPr="00BF4184">
            <w:t>Column Head</w:t>
          </w:r>
        </w:p>
      </w:docPartBody>
    </w:docPart>
    <w:docPart>
      <w:docPartPr>
        <w:name w:val="23565EC2191546FA9D8C84651320AD1D"/>
        <w:category>
          <w:name w:val="General"/>
          <w:gallery w:val="placeholder"/>
        </w:category>
        <w:types>
          <w:type w:val="bbPlcHdr"/>
        </w:types>
        <w:behaviors>
          <w:behavior w:val="content"/>
        </w:behaviors>
        <w:guid w:val="{9A975C09-904D-4062-8F94-084E2599DCD2}"/>
      </w:docPartPr>
      <w:docPartBody>
        <w:p w:rsidR="009D07F0" w:rsidRDefault="009D07F0">
          <w:pPr>
            <w:pStyle w:val="23565EC2191546FA9D8C84651320AD1D"/>
          </w:pPr>
          <w:r w:rsidRPr="00BF4184">
            <w:t>Column Head</w:t>
          </w:r>
        </w:p>
      </w:docPartBody>
    </w:docPart>
    <w:docPart>
      <w:docPartPr>
        <w:name w:val="AFA0DE50AE8747F6B452C63E0CA730FF"/>
        <w:category>
          <w:name w:val="General"/>
          <w:gallery w:val="placeholder"/>
        </w:category>
        <w:types>
          <w:type w:val="bbPlcHdr"/>
        </w:types>
        <w:behaviors>
          <w:behavior w:val="content"/>
        </w:behaviors>
        <w:guid w:val="{9F1DE86B-FACB-4747-9D44-E67135E8A5EB}"/>
      </w:docPartPr>
      <w:docPartBody>
        <w:p w:rsidR="009D07F0" w:rsidRDefault="009D07F0">
          <w:pPr>
            <w:pStyle w:val="AFA0DE50AE8747F6B452C63E0CA730FF"/>
          </w:pPr>
          <w:r w:rsidRPr="00BF4184">
            <w:t>Column Head</w:t>
          </w:r>
        </w:p>
      </w:docPartBody>
    </w:docPart>
    <w:docPart>
      <w:docPartPr>
        <w:name w:val="F469AEE6976A4AB78CA99B9929AFF120"/>
        <w:category>
          <w:name w:val="General"/>
          <w:gallery w:val="placeholder"/>
        </w:category>
        <w:types>
          <w:type w:val="bbPlcHdr"/>
        </w:types>
        <w:behaviors>
          <w:behavior w:val="content"/>
        </w:behaviors>
        <w:guid w:val="{E5E3A256-DA7E-45DD-9A43-EF1773DE8034}"/>
      </w:docPartPr>
      <w:docPartBody>
        <w:p w:rsidR="009D07F0" w:rsidRDefault="009D07F0">
          <w:pPr>
            <w:pStyle w:val="F469AEE6976A4AB78CA99B9929AFF120"/>
          </w:pPr>
          <w:r w:rsidRPr="00BF4184">
            <w:t>Column Head</w:t>
          </w:r>
        </w:p>
      </w:docPartBody>
    </w:docPart>
    <w:docPart>
      <w:docPartPr>
        <w:name w:val="AABE09A92BAA46A7AAB0C224689B17A7"/>
        <w:category>
          <w:name w:val="General"/>
          <w:gallery w:val="placeholder"/>
        </w:category>
        <w:types>
          <w:type w:val="bbPlcHdr"/>
        </w:types>
        <w:behaviors>
          <w:behavior w:val="content"/>
        </w:behaviors>
        <w:guid w:val="{AA557615-95FC-4FDF-8B8F-2083495A6A30}"/>
      </w:docPartPr>
      <w:docPartBody>
        <w:p w:rsidR="009D07F0" w:rsidRDefault="009D07F0">
          <w:pPr>
            <w:pStyle w:val="AABE09A92BAA46A7AAB0C224689B17A7"/>
          </w:pPr>
          <w:r w:rsidRPr="00BF4184">
            <w:t>Column Head</w:t>
          </w:r>
        </w:p>
      </w:docPartBody>
    </w:docPart>
    <w:docPart>
      <w:docPartPr>
        <w:name w:val="0F42403B43754A8BBACE0B3318147D2B"/>
        <w:category>
          <w:name w:val="General"/>
          <w:gallery w:val="placeholder"/>
        </w:category>
        <w:types>
          <w:type w:val="bbPlcHdr"/>
        </w:types>
        <w:behaviors>
          <w:behavior w:val="content"/>
        </w:behaviors>
        <w:guid w:val="{8950D45F-CD5D-4808-8C3F-750A4419F3C4}"/>
      </w:docPartPr>
      <w:docPartBody>
        <w:p w:rsidR="009D07F0" w:rsidRDefault="009D07F0">
          <w:pPr>
            <w:pStyle w:val="0F42403B43754A8BBACE0B3318147D2B"/>
          </w:pPr>
          <w:r w:rsidRPr="00BF4184">
            <w:t>Row Head</w:t>
          </w:r>
        </w:p>
      </w:docPartBody>
    </w:docPart>
    <w:docPart>
      <w:docPartPr>
        <w:name w:val="30DDFD5C701945ACBDF707A38392D4C9"/>
        <w:category>
          <w:name w:val="General"/>
          <w:gallery w:val="placeholder"/>
        </w:category>
        <w:types>
          <w:type w:val="bbPlcHdr"/>
        </w:types>
        <w:behaviors>
          <w:behavior w:val="content"/>
        </w:behaviors>
        <w:guid w:val="{71751890-6D0F-454F-8D8E-27D083BC1020}"/>
      </w:docPartPr>
      <w:docPartBody>
        <w:p w:rsidR="009D07F0" w:rsidRDefault="009D07F0">
          <w:pPr>
            <w:pStyle w:val="30DDFD5C701945ACBDF707A38392D4C9"/>
          </w:pPr>
          <w:r w:rsidRPr="00BF4184">
            <w:t>123</w:t>
          </w:r>
        </w:p>
      </w:docPartBody>
    </w:docPart>
    <w:docPart>
      <w:docPartPr>
        <w:name w:val="957A59639F444906A971982C97DF1F7A"/>
        <w:category>
          <w:name w:val="General"/>
          <w:gallery w:val="placeholder"/>
        </w:category>
        <w:types>
          <w:type w:val="bbPlcHdr"/>
        </w:types>
        <w:behaviors>
          <w:behavior w:val="content"/>
        </w:behaviors>
        <w:guid w:val="{5B5EEC64-CFA3-4F75-BE9C-5DE5D2BBCCE4}"/>
      </w:docPartPr>
      <w:docPartBody>
        <w:p w:rsidR="009D07F0" w:rsidRDefault="009D07F0">
          <w:pPr>
            <w:pStyle w:val="957A59639F444906A971982C97DF1F7A"/>
          </w:pPr>
          <w:r w:rsidRPr="00BF4184">
            <w:t>123</w:t>
          </w:r>
        </w:p>
      </w:docPartBody>
    </w:docPart>
    <w:docPart>
      <w:docPartPr>
        <w:name w:val="4DA99302121B4272937A33207ED05DEA"/>
        <w:category>
          <w:name w:val="General"/>
          <w:gallery w:val="placeholder"/>
        </w:category>
        <w:types>
          <w:type w:val="bbPlcHdr"/>
        </w:types>
        <w:behaviors>
          <w:behavior w:val="content"/>
        </w:behaviors>
        <w:guid w:val="{5F73F270-44F4-4CA8-8BDC-DC896EAFF37C}"/>
      </w:docPartPr>
      <w:docPartBody>
        <w:p w:rsidR="009D07F0" w:rsidRDefault="009D07F0">
          <w:pPr>
            <w:pStyle w:val="4DA99302121B4272937A33207ED05DEA"/>
          </w:pPr>
          <w:r w:rsidRPr="00BF4184">
            <w:t>123</w:t>
          </w:r>
        </w:p>
      </w:docPartBody>
    </w:docPart>
    <w:docPart>
      <w:docPartPr>
        <w:name w:val="FEFAE768D81640EFA7CB0B89AF1925F3"/>
        <w:category>
          <w:name w:val="General"/>
          <w:gallery w:val="placeholder"/>
        </w:category>
        <w:types>
          <w:type w:val="bbPlcHdr"/>
        </w:types>
        <w:behaviors>
          <w:behavior w:val="content"/>
        </w:behaviors>
        <w:guid w:val="{1B965E0C-F8AF-46E9-9F55-30107AEB4BCF}"/>
      </w:docPartPr>
      <w:docPartBody>
        <w:p w:rsidR="009D07F0" w:rsidRDefault="009D07F0">
          <w:pPr>
            <w:pStyle w:val="FEFAE768D81640EFA7CB0B89AF1925F3"/>
          </w:pPr>
          <w:r w:rsidRPr="00BF4184">
            <w:t>123</w:t>
          </w:r>
        </w:p>
      </w:docPartBody>
    </w:docPart>
    <w:docPart>
      <w:docPartPr>
        <w:name w:val="F5E4C3DE0B094AE88ED4825F3ED08B9D"/>
        <w:category>
          <w:name w:val="General"/>
          <w:gallery w:val="placeholder"/>
        </w:category>
        <w:types>
          <w:type w:val="bbPlcHdr"/>
        </w:types>
        <w:behaviors>
          <w:behavior w:val="content"/>
        </w:behaviors>
        <w:guid w:val="{A1078F0F-5BB0-40CA-A908-17EC7C849D7D}"/>
      </w:docPartPr>
      <w:docPartBody>
        <w:p w:rsidR="009D07F0" w:rsidRDefault="009D07F0">
          <w:pPr>
            <w:pStyle w:val="F5E4C3DE0B094AE88ED4825F3ED08B9D"/>
          </w:pPr>
          <w:r w:rsidRPr="00BF4184">
            <w:t>Row Head</w:t>
          </w:r>
        </w:p>
      </w:docPartBody>
    </w:docPart>
    <w:docPart>
      <w:docPartPr>
        <w:name w:val="916AC7DB2D5541F5BA27CCDAFDBBBC0D"/>
        <w:category>
          <w:name w:val="General"/>
          <w:gallery w:val="placeholder"/>
        </w:category>
        <w:types>
          <w:type w:val="bbPlcHdr"/>
        </w:types>
        <w:behaviors>
          <w:behavior w:val="content"/>
        </w:behaviors>
        <w:guid w:val="{B0299AE0-E909-4ED7-9C34-CC85C70EFEE5}"/>
      </w:docPartPr>
      <w:docPartBody>
        <w:p w:rsidR="009D07F0" w:rsidRDefault="009D07F0">
          <w:pPr>
            <w:pStyle w:val="916AC7DB2D5541F5BA27CCDAFDBBBC0D"/>
          </w:pPr>
          <w:r w:rsidRPr="00BF4184">
            <w:t>456</w:t>
          </w:r>
        </w:p>
      </w:docPartBody>
    </w:docPart>
    <w:docPart>
      <w:docPartPr>
        <w:name w:val="2FF38177931A4C98A5CCF9B3E9030F28"/>
        <w:category>
          <w:name w:val="General"/>
          <w:gallery w:val="placeholder"/>
        </w:category>
        <w:types>
          <w:type w:val="bbPlcHdr"/>
        </w:types>
        <w:behaviors>
          <w:behavior w:val="content"/>
        </w:behaviors>
        <w:guid w:val="{D261026C-1D7F-4B6B-9A0E-A842491A7A4D}"/>
      </w:docPartPr>
      <w:docPartBody>
        <w:p w:rsidR="009D07F0" w:rsidRDefault="009D07F0">
          <w:pPr>
            <w:pStyle w:val="2FF38177931A4C98A5CCF9B3E9030F28"/>
          </w:pPr>
          <w:r w:rsidRPr="00BF4184">
            <w:t>456</w:t>
          </w:r>
        </w:p>
      </w:docPartBody>
    </w:docPart>
    <w:docPart>
      <w:docPartPr>
        <w:name w:val="653B37E04CFF47CBBE74F8536C52AA3A"/>
        <w:category>
          <w:name w:val="General"/>
          <w:gallery w:val="placeholder"/>
        </w:category>
        <w:types>
          <w:type w:val="bbPlcHdr"/>
        </w:types>
        <w:behaviors>
          <w:behavior w:val="content"/>
        </w:behaviors>
        <w:guid w:val="{5D39DD9A-9DD3-4C91-8163-DB40B52B649B}"/>
      </w:docPartPr>
      <w:docPartBody>
        <w:p w:rsidR="009D07F0" w:rsidRDefault="009D07F0">
          <w:pPr>
            <w:pStyle w:val="653B37E04CFF47CBBE74F8536C52AA3A"/>
          </w:pPr>
          <w:r w:rsidRPr="00BF4184">
            <w:t>456</w:t>
          </w:r>
        </w:p>
      </w:docPartBody>
    </w:docPart>
    <w:docPart>
      <w:docPartPr>
        <w:name w:val="5E45DB18C2F946A5999F889BE37D2652"/>
        <w:category>
          <w:name w:val="General"/>
          <w:gallery w:val="placeholder"/>
        </w:category>
        <w:types>
          <w:type w:val="bbPlcHdr"/>
        </w:types>
        <w:behaviors>
          <w:behavior w:val="content"/>
        </w:behaviors>
        <w:guid w:val="{1EAD90C7-F214-4E4F-8314-8DD1E8EB1062}"/>
      </w:docPartPr>
      <w:docPartBody>
        <w:p w:rsidR="009D07F0" w:rsidRDefault="009D07F0">
          <w:pPr>
            <w:pStyle w:val="5E45DB18C2F946A5999F889BE37D2652"/>
          </w:pPr>
          <w:r w:rsidRPr="00BF4184">
            <w:t>456</w:t>
          </w:r>
        </w:p>
      </w:docPartBody>
    </w:docPart>
    <w:docPart>
      <w:docPartPr>
        <w:name w:val="29EBD8FB089F44CA9C3F2C6E15310BC2"/>
        <w:category>
          <w:name w:val="General"/>
          <w:gallery w:val="placeholder"/>
        </w:category>
        <w:types>
          <w:type w:val="bbPlcHdr"/>
        </w:types>
        <w:behaviors>
          <w:behavior w:val="content"/>
        </w:behaviors>
        <w:guid w:val="{8474A131-C10B-4B9B-96C1-0BFC24417506}"/>
      </w:docPartPr>
      <w:docPartBody>
        <w:p w:rsidR="009D07F0" w:rsidRDefault="009D07F0">
          <w:pPr>
            <w:pStyle w:val="29EBD8FB089F44CA9C3F2C6E15310BC2"/>
          </w:pPr>
          <w:r w:rsidRPr="00BF4184">
            <w:t>Row Head</w:t>
          </w:r>
        </w:p>
      </w:docPartBody>
    </w:docPart>
    <w:docPart>
      <w:docPartPr>
        <w:name w:val="6EFB3A0F94A54BA79BF720EB1BD79890"/>
        <w:category>
          <w:name w:val="General"/>
          <w:gallery w:val="placeholder"/>
        </w:category>
        <w:types>
          <w:type w:val="bbPlcHdr"/>
        </w:types>
        <w:behaviors>
          <w:behavior w:val="content"/>
        </w:behaviors>
        <w:guid w:val="{195B4010-2721-4320-9E9E-370C34678B15}"/>
      </w:docPartPr>
      <w:docPartBody>
        <w:p w:rsidR="009D07F0" w:rsidRDefault="009D07F0">
          <w:pPr>
            <w:pStyle w:val="6EFB3A0F94A54BA79BF720EB1BD79890"/>
          </w:pPr>
          <w:r w:rsidRPr="00BF4184">
            <w:t>789</w:t>
          </w:r>
        </w:p>
      </w:docPartBody>
    </w:docPart>
    <w:docPart>
      <w:docPartPr>
        <w:name w:val="922595008F57414987C315A0F09B663F"/>
        <w:category>
          <w:name w:val="General"/>
          <w:gallery w:val="placeholder"/>
        </w:category>
        <w:types>
          <w:type w:val="bbPlcHdr"/>
        </w:types>
        <w:behaviors>
          <w:behavior w:val="content"/>
        </w:behaviors>
        <w:guid w:val="{7D0005EC-E68E-49E5-B1E9-37C873C232CD}"/>
      </w:docPartPr>
      <w:docPartBody>
        <w:p w:rsidR="009D07F0" w:rsidRDefault="009D07F0">
          <w:pPr>
            <w:pStyle w:val="922595008F57414987C315A0F09B663F"/>
          </w:pPr>
          <w:r w:rsidRPr="00BF4184">
            <w:t>789</w:t>
          </w:r>
        </w:p>
      </w:docPartBody>
    </w:docPart>
    <w:docPart>
      <w:docPartPr>
        <w:name w:val="B45ED89B21A54C9F9E1FBAC48F7D5F3E"/>
        <w:category>
          <w:name w:val="General"/>
          <w:gallery w:val="placeholder"/>
        </w:category>
        <w:types>
          <w:type w:val="bbPlcHdr"/>
        </w:types>
        <w:behaviors>
          <w:behavior w:val="content"/>
        </w:behaviors>
        <w:guid w:val="{01CAAA02-C282-4EB9-A2D9-8B57372DB197}"/>
      </w:docPartPr>
      <w:docPartBody>
        <w:p w:rsidR="009D07F0" w:rsidRDefault="009D07F0">
          <w:pPr>
            <w:pStyle w:val="B45ED89B21A54C9F9E1FBAC48F7D5F3E"/>
          </w:pPr>
          <w:r w:rsidRPr="00BF4184">
            <w:t>789</w:t>
          </w:r>
        </w:p>
      </w:docPartBody>
    </w:docPart>
    <w:docPart>
      <w:docPartPr>
        <w:name w:val="4FAA327E90A64CF5919921F74409DF93"/>
        <w:category>
          <w:name w:val="General"/>
          <w:gallery w:val="placeholder"/>
        </w:category>
        <w:types>
          <w:type w:val="bbPlcHdr"/>
        </w:types>
        <w:behaviors>
          <w:behavior w:val="content"/>
        </w:behaviors>
        <w:guid w:val="{D799446D-E0A8-4FB2-9BEE-D9FB5E8B6544}"/>
      </w:docPartPr>
      <w:docPartBody>
        <w:p w:rsidR="009D07F0" w:rsidRDefault="009D07F0">
          <w:pPr>
            <w:pStyle w:val="4FAA327E90A64CF5919921F74409DF93"/>
          </w:pPr>
          <w:r w:rsidRPr="00BF4184">
            <w:t>789</w:t>
          </w:r>
        </w:p>
      </w:docPartBody>
    </w:docPart>
    <w:docPart>
      <w:docPartPr>
        <w:name w:val="ACC74A6483C54A45AC62014F9C723E1B"/>
        <w:category>
          <w:name w:val="General"/>
          <w:gallery w:val="placeholder"/>
        </w:category>
        <w:types>
          <w:type w:val="bbPlcHdr"/>
        </w:types>
        <w:behaviors>
          <w:behavior w:val="content"/>
        </w:behaviors>
        <w:guid w:val="{49CFF368-3ED2-4D12-8435-D15627231804}"/>
      </w:docPartPr>
      <w:docPartBody>
        <w:p w:rsidR="009D07F0" w:rsidRDefault="009D07F0">
          <w:pPr>
            <w:pStyle w:val="ACC74A6483C54A45AC62014F9C723E1B"/>
          </w:pPr>
          <w:r w:rsidRPr="00BF4184">
            <w:t>Row Head</w:t>
          </w:r>
        </w:p>
      </w:docPartBody>
    </w:docPart>
    <w:docPart>
      <w:docPartPr>
        <w:name w:val="050CD9E7A82A44598EB950344354C4EF"/>
        <w:category>
          <w:name w:val="General"/>
          <w:gallery w:val="placeholder"/>
        </w:category>
        <w:types>
          <w:type w:val="bbPlcHdr"/>
        </w:types>
        <w:behaviors>
          <w:behavior w:val="content"/>
        </w:behaviors>
        <w:guid w:val="{9ABBDA1B-6235-426E-B674-814F075E7F57}"/>
      </w:docPartPr>
      <w:docPartBody>
        <w:p w:rsidR="009D07F0" w:rsidRDefault="009D07F0">
          <w:pPr>
            <w:pStyle w:val="050CD9E7A82A44598EB950344354C4EF"/>
          </w:pPr>
          <w:r w:rsidRPr="00BF4184">
            <w:t>123</w:t>
          </w:r>
        </w:p>
      </w:docPartBody>
    </w:docPart>
    <w:docPart>
      <w:docPartPr>
        <w:name w:val="0A3A94F7AC454672B04C28A88DC064FF"/>
        <w:category>
          <w:name w:val="General"/>
          <w:gallery w:val="placeholder"/>
        </w:category>
        <w:types>
          <w:type w:val="bbPlcHdr"/>
        </w:types>
        <w:behaviors>
          <w:behavior w:val="content"/>
        </w:behaviors>
        <w:guid w:val="{AEF45E73-ABB2-463A-A688-2AC6442C6FC6}"/>
      </w:docPartPr>
      <w:docPartBody>
        <w:p w:rsidR="009D07F0" w:rsidRDefault="009D07F0">
          <w:pPr>
            <w:pStyle w:val="0A3A94F7AC454672B04C28A88DC064FF"/>
          </w:pPr>
          <w:r w:rsidRPr="00BF4184">
            <w:t>123</w:t>
          </w:r>
        </w:p>
      </w:docPartBody>
    </w:docPart>
    <w:docPart>
      <w:docPartPr>
        <w:name w:val="55943C74538E44E3855B24B4F80B99B3"/>
        <w:category>
          <w:name w:val="General"/>
          <w:gallery w:val="placeholder"/>
        </w:category>
        <w:types>
          <w:type w:val="bbPlcHdr"/>
        </w:types>
        <w:behaviors>
          <w:behavior w:val="content"/>
        </w:behaviors>
        <w:guid w:val="{4986F8F7-830D-4410-B546-475822F1F7BF}"/>
      </w:docPartPr>
      <w:docPartBody>
        <w:p w:rsidR="009D07F0" w:rsidRDefault="009D07F0">
          <w:pPr>
            <w:pStyle w:val="55943C74538E44E3855B24B4F80B99B3"/>
          </w:pPr>
          <w:r w:rsidRPr="00BF4184">
            <w:t>123</w:t>
          </w:r>
        </w:p>
      </w:docPartBody>
    </w:docPart>
    <w:docPart>
      <w:docPartPr>
        <w:name w:val="0E8F15853CFD4EE6A11A3FAF494F805D"/>
        <w:category>
          <w:name w:val="General"/>
          <w:gallery w:val="placeholder"/>
        </w:category>
        <w:types>
          <w:type w:val="bbPlcHdr"/>
        </w:types>
        <w:behaviors>
          <w:behavior w:val="content"/>
        </w:behaviors>
        <w:guid w:val="{62E47EF4-7363-4868-9B51-B18A6ACF7189}"/>
      </w:docPartPr>
      <w:docPartBody>
        <w:p w:rsidR="009D07F0" w:rsidRDefault="009D07F0">
          <w:pPr>
            <w:pStyle w:val="0E8F15853CFD4EE6A11A3FAF494F805D"/>
          </w:pPr>
          <w:r w:rsidRPr="00BF4184">
            <w:t>123</w:t>
          </w:r>
        </w:p>
      </w:docPartBody>
    </w:docPart>
    <w:docPart>
      <w:docPartPr>
        <w:name w:val="B1B1FDF48D614946836A1434AB6B96D9"/>
        <w:category>
          <w:name w:val="General"/>
          <w:gallery w:val="placeholder"/>
        </w:category>
        <w:types>
          <w:type w:val="bbPlcHdr"/>
        </w:types>
        <w:behaviors>
          <w:behavior w:val="content"/>
        </w:behaviors>
        <w:guid w:val="{B20D50F5-1BCE-4082-860E-1E1E5B2287DD}"/>
      </w:docPartPr>
      <w:docPartBody>
        <w:p w:rsidR="009D07F0" w:rsidRDefault="009D07F0">
          <w:pPr>
            <w:pStyle w:val="B1B1FDF48D614946836A1434AB6B96D9"/>
          </w:pPr>
          <w:r w:rsidRPr="00BF4184">
            <w:t>Row Head</w:t>
          </w:r>
        </w:p>
      </w:docPartBody>
    </w:docPart>
    <w:docPart>
      <w:docPartPr>
        <w:name w:val="A72AD583689A4A49855071AE1D301D58"/>
        <w:category>
          <w:name w:val="General"/>
          <w:gallery w:val="placeholder"/>
        </w:category>
        <w:types>
          <w:type w:val="bbPlcHdr"/>
        </w:types>
        <w:behaviors>
          <w:behavior w:val="content"/>
        </w:behaviors>
        <w:guid w:val="{45428C49-46B6-472B-A9E4-110B51D221A0}"/>
      </w:docPartPr>
      <w:docPartBody>
        <w:p w:rsidR="009D07F0" w:rsidRDefault="009D07F0">
          <w:pPr>
            <w:pStyle w:val="A72AD583689A4A49855071AE1D301D58"/>
          </w:pPr>
          <w:r w:rsidRPr="00BF4184">
            <w:t>456</w:t>
          </w:r>
        </w:p>
      </w:docPartBody>
    </w:docPart>
    <w:docPart>
      <w:docPartPr>
        <w:name w:val="5807DC80A93A41449E3710225CD4B179"/>
        <w:category>
          <w:name w:val="General"/>
          <w:gallery w:val="placeholder"/>
        </w:category>
        <w:types>
          <w:type w:val="bbPlcHdr"/>
        </w:types>
        <w:behaviors>
          <w:behavior w:val="content"/>
        </w:behaviors>
        <w:guid w:val="{FA8C330F-F39D-4E7A-9932-029511533CE1}"/>
      </w:docPartPr>
      <w:docPartBody>
        <w:p w:rsidR="009D07F0" w:rsidRDefault="009D07F0">
          <w:pPr>
            <w:pStyle w:val="5807DC80A93A41449E3710225CD4B179"/>
          </w:pPr>
          <w:r w:rsidRPr="00BF4184">
            <w:t>456</w:t>
          </w:r>
        </w:p>
      </w:docPartBody>
    </w:docPart>
    <w:docPart>
      <w:docPartPr>
        <w:name w:val="DE57EE7A638B456CB30C9D20D5C93BD4"/>
        <w:category>
          <w:name w:val="General"/>
          <w:gallery w:val="placeholder"/>
        </w:category>
        <w:types>
          <w:type w:val="bbPlcHdr"/>
        </w:types>
        <w:behaviors>
          <w:behavior w:val="content"/>
        </w:behaviors>
        <w:guid w:val="{AB0BE597-5A31-4405-85C7-44D14DB136AA}"/>
      </w:docPartPr>
      <w:docPartBody>
        <w:p w:rsidR="009D07F0" w:rsidRDefault="009D07F0">
          <w:pPr>
            <w:pStyle w:val="DE57EE7A638B456CB30C9D20D5C93BD4"/>
          </w:pPr>
          <w:r w:rsidRPr="00BF4184">
            <w:t>456</w:t>
          </w:r>
        </w:p>
      </w:docPartBody>
    </w:docPart>
    <w:docPart>
      <w:docPartPr>
        <w:name w:val="7C7CA31596BC480CA95C46015BD66AE1"/>
        <w:category>
          <w:name w:val="General"/>
          <w:gallery w:val="placeholder"/>
        </w:category>
        <w:types>
          <w:type w:val="bbPlcHdr"/>
        </w:types>
        <w:behaviors>
          <w:behavior w:val="content"/>
        </w:behaviors>
        <w:guid w:val="{D103B741-044D-44E8-A61A-FF6D77F560E9}"/>
      </w:docPartPr>
      <w:docPartBody>
        <w:p w:rsidR="009D07F0" w:rsidRDefault="009D07F0">
          <w:pPr>
            <w:pStyle w:val="7C7CA31596BC480CA95C46015BD66AE1"/>
          </w:pPr>
          <w:r w:rsidRPr="00BF4184">
            <w:t>456</w:t>
          </w:r>
        </w:p>
      </w:docPartBody>
    </w:docPart>
    <w:docPart>
      <w:docPartPr>
        <w:name w:val="3D99D65C05554FB1AE32CD11648E44EE"/>
        <w:category>
          <w:name w:val="General"/>
          <w:gallery w:val="placeholder"/>
        </w:category>
        <w:types>
          <w:type w:val="bbPlcHdr"/>
        </w:types>
        <w:behaviors>
          <w:behavior w:val="content"/>
        </w:behaviors>
        <w:guid w:val="{39CCF3FE-8C2F-495B-8579-39F33D17933C}"/>
      </w:docPartPr>
      <w:docPartBody>
        <w:p w:rsidR="009D07F0" w:rsidRDefault="009D07F0">
          <w:pPr>
            <w:pStyle w:val="3D99D65C05554FB1AE32CD11648E44EE"/>
          </w:pPr>
          <w:r w:rsidRPr="00BF4184">
            <w:t>Row Head</w:t>
          </w:r>
        </w:p>
      </w:docPartBody>
    </w:docPart>
    <w:docPart>
      <w:docPartPr>
        <w:name w:val="2AEA8C674FAB4A53B87BA001271200EC"/>
        <w:category>
          <w:name w:val="General"/>
          <w:gallery w:val="placeholder"/>
        </w:category>
        <w:types>
          <w:type w:val="bbPlcHdr"/>
        </w:types>
        <w:behaviors>
          <w:behavior w:val="content"/>
        </w:behaviors>
        <w:guid w:val="{CB929A46-37F3-4A46-92C0-1113A5320C8A}"/>
      </w:docPartPr>
      <w:docPartBody>
        <w:p w:rsidR="009D07F0" w:rsidRDefault="009D07F0">
          <w:pPr>
            <w:pStyle w:val="2AEA8C674FAB4A53B87BA001271200EC"/>
          </w:pPr>
          <w:r w:rsidRPr="00BF4184">
            <w:t>789</w:t>
          </w:r>
        </w:p>
      </w:docPartBody>
    </w:docPart>
    <w:docPart>
      <w:docPartPr>
        <w:name w:val="3CE9BBB35214499E8FA4E0C796B51713"/>
        <w:category>
          <w:name w:val="General"/>
          <w:gallery w:val="placeholder"/>
        </w:category>
        <w:types>
          <w:type w:val="bbPlcHdr"/>
        </w:types>
        <w:behaviors>
          <w:behavior w:val="content"/>
        </w:behaviors>
        <w:guid w:val="{99A0BB3C-B3A0-4C4D-8DD5-62851B9193AB}"/>
      </w:docPartPr>
      <w:docPartBody>
        <w:p w:rsidR="009D07F0" w:rsidRDefault="009D07F0">
          <w:pPr>
            <w:pStyle w:val="3CE9BBB35214499E8FA4E0C796B51713"/>
          </w:pPr>
          <w:r w:rsidRPr="00BF4184">
            <w:t>789</w:t>
          </w:r>
        </w:p>
      </w:docPartBody>
    </w:docPart>
    <w:docPart>
      <w:docPartPr>
        <w:name w:val="51E2FCD5CB204C41BEDEE0AB324740E4"/>
        <w:category>
          <w:name w:val="General"/>
          <w:gallery w:val="placeholder"/>
        </w:category>
        <w:types>
          <w:type w:val="bbPlcHdr"/>
        </w:types>
        <w:behaviors>
          <w:behavior w:val="content"/>
        </w:behaviors>
        <w:guid w:val="{093A1A88-6FF5-4CD1-8E63-DEC8359C362D}"/>
      </w:docPartPr>
      <w:docPartBody>
        <w:p w:rsidR="009D07F0" w:rsidRDefault="009D07F0">
          <w:pPr>
            <w:pStyle w:val="51E2FCD5CB204C41BEDEE0AB324740E4"/>
          </w:pPr>
          <w:r w:rsidRPr="00BF4184">
            <w:t>789</w:t>
          </w:r>
        </w:p>
      </w:docPartBody>
    </w:docPart>
    <w:docPart>
      <w:docPartPr>
        <w:name w:val="F1988955DF774CB5B136E6122BBA0A70"/>
        <w:category>
          <w:name w:val="General"/>
          <w:gallery w:val="placeholder"/>
        </w:category>
        <w:types>
          <w:type w:val="bbPlcHdr"/>
        </w:types>
        <w:behaviors>
          <w:behavior w:val="content"/>
        </w:behaviors>
        <w:guid w:val="{2CCEB564-6E41-43B2-A2E4-58143625B135}"/>
      </w:docPartPr>
      <w:docPartBody>
        <w:p w:rsidR="009D07F0" w:rsidRDefault="009D07F0">
          <w:pPr>
            <w:pStyle w:val="F1988955DF774CB5B136E6122BBA0A70"/>
          </w:pPr>
          <w:r w:rsidRPr="00BF4184">
            <w:t>789</w:t>
          </w:r>
        </w:p>
      </w:docPartBody>
    </w:docPart>
    <w:docPart>
      <w:docPartPr>
        <w:name w:val="98EA212FAC6D4710A7B69EC00B693298"/>
        <w:category>
          <w:name w:val="General"/>
          <w:gallery w:val="placeholder"/>
        </w:category>
        <w:types>
          <w:type w:val="bbPlcHdr"/>
        </w:types>
        <w:behaviors>
          <w:behavior w:val="content"/>
        </w:behaviors>
        <w:guid w:val="{3E609703-C11B-467E-BE47-03A48C976B09}"/>
      </w:docPartPr>
      <w:docPartBody>
        <w:p w:rsidR="009D07F0" w:rsidRDefault="009D07F0">
          <w:pPr>
            <w:pStyle w:val="98EA212FAC6D4710A7B69EC00B693298"/>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available on the Home tab, in the Styles gallery, to get the spacing between table and note.  Tables in APA format can use single or 1.5 line spacing.  Include a heading for every row and column, even if the content seems obvious.  A default table style has been setup for this template that fits APA guidelines.  To insert a table, on the Insert tab, click Table.]</w:t>
          </w:r>
        </w:p>
      </w:docPartBody>
    </w:docPart>
    <w:docPart>
      <w:docPartPr>
        <w:name w:val="069C6DC91B9646EA9863768079069AA9"/>
        <w:category>
          <w:name w:val="General"/>
          <w:gallery w:val="placeholder"/>
        </w:category>
        <w:types>
          <w:type w:val="bbPlcHdr"/>
        </w:types>
        <w:behaviors>
          <w:behavior w:val="content"/>
        </w:behaviors>
        <w:guid w:val="{5FEC20CB-BAB0-4A77-B459-80EFA45BDD90}"/>
      </w:docPartPr>
      <w:docPartBody>
        <w:p w:rsidR="009D07F0" w:rsidRDefault="009D07F0">
          <w:pPr>
            <w:pStyle w:val="069C6DC91B9646EA9863768079069AA9"/>
          </w:pPr>
          <w:r w:rsidRPr="005D3A03">
            <w:t>Figures title:</w:t>
          </w:r>
        </w:p>
      </w:docPartBody>
    </w:docPart>
    <w:docPart>
      <w:docPartPr>
        <w:name w:val="70AE76A9FC514976BB46DB1C5A74D79E"/>
        <w:category>
          <w:name w:val="General"/>
          <w:gallery w:val="placeholder"/>
        </w:category>
        <w:types>
          <w:type w:val="bbPlcHdr"/>
        </w:types>
        <w:behaviors>
          <w:behavior w:val="content"/>
        </w:behaviors>
        <w:guid w:val="{C88D932F-2134-4C87-A947-EC813F7D6D77}"/>
      </w:docPartPr>
      <w:docPartBody>
        <w:p w:rsidR="009D07F0" w:rsidRDefault="009D07F0">
          <w:pPr>
            <w:pStyle w:val="70AE76A9FC514976BB46DB1C5A74D79E"/>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7F0"/>
    <w:rsid w:val="009D0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1FE508D2A164474A0A4A6A64DD46235">
    <w:name w:val="51FE508D2A164474A0A4A6A64DD46235"/>
  </w:style>
  <w:style w:type="paragraph" w:customStyle="1" w:styleId="D0B276F6C8154E3884BD756BB441E1C8">
    <w:name w:val="D0B276F6C8154E3884BD756BB441E1C8"/>
  </w:style>
  <w:style w:type="paragraph" w:customStyle="1" w:styleId="8C8FCEF7EEB7462BB43E5E4092E8B1F9">
    <w:name w:val="8C8FCEF7EEB7462BB43E5E4092E8B1F9"/>
  </w:style>
  <w:style w:type="paragraph" w:customStyle="1" w:styleId="5207300A789F4B9E96830672367880F0">
    <w:name w:val="5207300A789F4B9E96830672367880F0"/>
  </w:style>
  <w:style w:type="paragraph" w:customStyle="1" w:styleId="0AD5CB2E8150460EAB7F4EA3ADD55BED">
    <w:name w:val="0AD5CB2E8150460EAB7F4EA3ADD55BED"/>
  </w:style>
  <w:style w:type="paragraph" w:customStyle="1" w:styleId="7208CAE428FC43C7B543E3E48AA1927D">
    <w:name w:val="7208CAE428FC43C7B543E3E48AA1927D"/>
  </w:style>
  <w:style w:type="character" w:styleId="Emphasis">
    <w:name w:val="Emphasis"/>
    <w:basedOn w:val="DefaultParagraphFont"/>
    <w:uiPriority w:val="4"/>
    <w:unhideWhenUsed/>
    <w:qFormat/>
    <w:rPr>
      <w:i/>
      <w:iCs/>
    </w:rPr>
  </w:style>
  <w:style w:type="paragraph" w:customStyle="1" w:styleId="60363A245E054653A566BF0DF9358CCB">
    <w:name w:val="60363A245E054653A566BF0DF9358CCB"/>
  </w:style>
  <w:style w:type="paragraph" w:customStyle="1" w:styleId="4DDFFE49CD77402F98E9B65FBFFC233F">
    <w:name w:val="4DDFFE49CD77402F98E9B65FBFFC233F"/>
  </w:style>
  <w:style w:type="paragraph" w:customStyle="1" w:styleId="11A37929C2384484A94D29C3D26A2477">
    <w:name w:val="11A37929C2384484A94D29C3D26A2477"/>
  </w:style>
  <w:style w:type="paragraph" w:customStyle="1" w:styleId="7FA8F327FC7A442C9909E3A0DE51ADE7">
    <w:name w:val="7FA8F327FC7A442C9909E3A0DE51ADE7"/>
  </w:style>
  <w:style w:type="paragraph" w:customStyle="1" w:styleId="0360C459C7EB4D5585BC933442AEDA52">
    <w:name w:val="0360C459C7EB4D5585BC933442AEDA52"/>
  </w:style>
  <w:style w:type="paragraph" w:customStyle="1" w:styleId="D5B9BECFA74F4B8195C4D161374D2CD5">
    <w:name w:val="D5B9BECFA74F4B8195C4D161374D2CD5"/>
  </w:style>
  <w:style w:type="paragraph" w:customStyle="1" w:styleId="7B589F7FA5EF478189F31682ACF00B1E">
    <w:name w:val="7B589F7FA5EF478189F31682ACF00B1E"/>
  </w:style>
  <w:style w:type="paragraph" w:customStyle="1" w:styleId="67D17E36CD4947A48A7A500DB10F244D">
    <w:name w:val="67D17E36CD4947A48A7A500DB10F244D"/>
  </w:style>
  <w:style w:type="paragraph" w:customStyle="1" w:styleId="8F162722F58D4F0CB3F534EFD76346DE">
    <w:name w:val="8F162722F58D4F0CB3F534EFD76346DE"/>
  </w:style>
  <w:style w:type="paragraph" w:customStyle="1" w:styleId="A68513BBB9B540C48EA9FE0AE9DB9AF5">
    <w:name w:val="A68513BBB9B540C48EA9FE0AE9DB9AF5"/>
  </w:style>
  <w:style w:type="paragraph" w:customStyle="1" w:styleId="FE617B15D69743128ABBE446D46B5EC2">
    <w:name w:val="FE617B15D69743128ABBE446D46B5EC2"/>
  </w:style>
  <w:style w:type="paragraph" w:customStyle="1" w:styleId="E02BBE4F5E464E64856267513015416E">
    <w:name w:val="E02BBE4F5E464E64856267513015416E"/>
  </w:style>
  <w:style w:type="paragraph" w:customStyle="1" w:styleId="886074FC1FB44B4F8C3AF9129FFD3A3F">
    <w:name w:val="886074FC1FB44B4F8C3AF9129FFD3A3F"/>
  </w:style>
  <w:style w:type="paragraph" w:customStyle="1" w:styleId="D0920860F62C483EBB31C20DE6CD485E">
    <w:name w:val="D0920860F62C483EBB31C20DE6CD485E"/>
  </w:style>
  <w:style w:type="paragraph" w:customStyle="1" w:styleId="D815AB2734B345A9858B7FC803C2BEAE">
    <w:name w:val="D815AB2734B345A9858B7FC803C2BEAE"/>
  </w:style>
  <w:style w:type="paragraph" w:customStyle="1" w:styleId="3CFE6D302CD14379A59F6F6266954EA6">
    <w:name w:val="3CFE6D302CD14379A59F6F6266954EA6"/>
  </w:style>
  <w:style w:type="paragraph" w:customStyle="1" w:styleId="65DBFD9129DA46E396D7066EC0E56F37">
    <w:name w:val="65DBFD9129DA46E396D7066EC0E56F37"/>
  </w:style>
  <w:style w:type="paragraph" w:customStyle="1" w:styleId="C876DEBBC5E24CE7B97D7DB62A7C3C00">
    <w:name w:val="C876DEBBC5E24CE7B97D7DB62A7C3C00"/>
  </w:style>
  <w:style w:type="paragraph" w:customStyle="1" w:styleId="07325DC79708443297238BBA4EA6359A">
    <w:name w:val="07325DC79708443297238BBA4EA6359A"/>
  </w:style>
  <w:style w:type="paragraph" w:customStyle="1" w:styleId="386E82BE99B64CCCABB0A995BEB9E4D6">
    <w:name w:val="386E82BE99B64CCCABB0A995BEB9E4D6"/>
  </w:style>
  <w:style w:type="paragraph" w:customStyle="1" w:styleId="23565EC2191546FA9D8C84651320AD1D">
    <w:name w:val="23565EC2191546FA9D8C84651320AD1D"/>
  </w:style>
  <w:style w:type="paragraph" w:customStyle="1" w:styleId="AFA0DE50AE8747F6B452C63E0CA730FF">
    <w:name w:val="AFA0DE50AE8747F6B452C63E0CA730FF"/>
  </w:style>
  <w:style w:type="paragraph" w:customStyle="1" w:styleId="F469AEE6976A4AB78CA99B9929AFF120">
    <w:name w:val="F469AEE6976A4AB78CA99B9929AFF120"/>
  </w:style>
  <w:style w:type="paragraph" w:customStyle="1" w:styleId="AABE09A92BAA46A7AAB0C224689B17A7">
    <w:name w:val="AABE09A92BAA46A7AAB0C224689B17A7"/>
  </w:style>
  <w:style w:type="paragraph" w:customStyle="1" w:styleId="0F42403B43754A8BBACE0B3318147D2B">
    <w:name w:val="0F42403B43754A8BBACE0B3318147D2B"/>
  </w:style>
  <w:style w:type="paragraph" w:customStyle="1" w:styleId="30DDFD5C701945ACBDF707A38392D4C9">
    <w:name w:val="30DDFD5C701945ACBDF707A38392D4C9"/>
  </w:style>
  <w:style w:type="paragraph" w:customStyle="1" w:styleId="957A59639F444906A971982C97DF1F7A">
    <w:name w:val="957A59639F444906A971982C97DF1F7A"/>
  </w:style>
  <w:style w:type="paragraph" w:customStyle="1" w:styleId="4DA99302121B4272937A33207ED05DEA">
    <w:name w:val="4DA99302121B4272937A33207ED05DEA"/>
  </w:style>
  <w:style w:type="paragraph" w:customStyle="1" w:styleId="FEFAE768D81640EFA7CB0B89AF1925F3">
    <w:name w:val="FEFAE768D81640EFA7CB0B89AF1925F3"/>
  </w:style>
  <w:style w:type="paragraph" w:customStyle="1" w:styleId="F5E4C3DE0B094AE88ED4825F3ED08B9D">
    <w:name w:val="F5E4C3DE0B094AE88ED4825F3ED08B9D"/>
  </w:style>
  <w:style w:type="paragraph" w:customStyle="1" w:styleId="916AC7DB2D5541F5BA27CCDAFDBBBC0D">
    <w:name w:val="916AC7DB2D5541F5BA27CCDAFDBBBC0D"/>
  </w:style>
  <w:style w:type="paragraph" w:customStyle="1" w:styleId="2FF38177931A4C98A5CCF9B3E9030F28">
    <w:name w:val="2FF38177931A4C98A5CCF9B3E9030F28"/>
  </w:style>
  <w:style w:type="paragraph" w:customStyle="1" w:styleId="653B37E04CFF47CBBE74F8536C52AA3A">
    <w:name w:val="653B37E04CFF47CBBE74F8536C52AA3A"/>
  </w:style>
  <w:style w:type="paragraph" w:customStyle="1" w:styleId="5E45DB18C2F946A5999F889BE37D2652">
    <w:name w:val="5E45DB18C2F946A5999F889BE37D2652"/>
  </w:style>
  <w:style w:type="paragraph" w:customStyle="1" w:styleId="29EBD8FB089F44CA9C3F2C6E15310BC2">
    <w:name w:val="29EBD8FB089F44CA9C3F2C6E15310BC2"/>
  </w:style>
  <w:style w:type="paragraph" w:customStyle="1" w:styleId="6EFB3A0F94A54BA79BF720EB1BD79890">
    <w:name w:val="6EFB3A0F94A54BA79BF720EB1BD79890"/>
  </w:style>
  <w:style w:type="paragraph" w:customStyle="1" w:styleId="922595008F57414987C315A0F09B663F">
    <w:name w:val="922595008F57414987C315A0F09B663F"/>
  </w:style>
  <w:style w:type="paragraph" w:customStyle="1" w:styleId="B45ED89B21A54C9F9E1FBAC48F7D5F3E">
    <w:name w:val="B45ED89B21A54C9F9E1FBAC48F7D5F3E"/>
  </w:style>
  <w:style w:type="paragraph" w:customStyle="1" w:styleId="4FAA327E90A64CF5919921F74409DF93">
    <w:name w:val="4FAA327E90A64CF5919921F74409DF93"/>
  </w:style>
  <w:style w:type="paragraph" w:customStyle="1" w:styleId="ACC74A6483C54A45AC62014F9C723E1B">
    <w:name w:val="ACC74A6483C54A45AC62014F9C723E1B"/>
  </w:style>
  <w:style w:type="paragraph" w:customStyle="1" w:styleId="050CD9E7A82A44598EB950344354C4EF">
    <w:name w:val="050CD9E7A82A44598EB950344354C4EF"/>
  </w:style>
  <w:style w:type="paragraph" w:customStyle="1" w:styleId="0A3A94F7AC454672B04C28A88DC064FF">
    <w:name w:val="0A3A94F7AC454672B04C28A88DC064FF"/>
  </w:style>
  <w:style w:type="paragraph" w:customStyle="1" w:styleId="55943C74538E44E3855B24B4F80B99B3">
    <w:name w:val="55943C74538E44E3855B24B4F80B99B3"/>
  </w:style>
  <w:style w:type="paragraph" w:customStyle="1" w:styleId="0E8F15853CFD4EE6A11A3FAF494F805D">
    <w:name w:val="0E8F15853CFD4EE6A11A3FAF494F805D"/>
  </w:style>
  <w:style w:type="paragraph" w:customStyle="1" w:styleId="B1B1FDF48D614946836A1434AB6B96D9">
    <w:name w:val="B1B1FDF48D614946836A1434AB6B96D9"/>
  </w:style>
  <w:style w:type="paragraph" w:customStyle="1" w:styleId="A72AD583689A4A49855071AE1D301D58">
    <w:name w:val="A72AD583689A4A49855071AE1D301D58"/>
  </w:style>
  <w:style w:type="paragraph" w:customStyle="1" w:styleId="5807DC80A93A41449E3710225CD4B179">
    <w:name w:val="5807DC80A93A41449E3710225CD4B179"/>
  </w:style>
  <w:style w:type="paragraph" w:customStyle="1" w:styleId="DE57EE7A638B456CB30C9D20D5C93BD4">
    <w:name w:val="DE57EE7A638B456CB30C9D20D5C93BD4"/>
  </w:style>
  <w:style w:type="paragraph" w:customStyle="1" w:styleId="7C7CA31596BC480CA95C46015BD66AE1">
    <w:name w:val="7C7CA31596BC480CA95C46015BD66AE1"/>
  </w:style>
  <w:style w:type="paragraph" w:customStyle="1" w:styleId="3D99D65C05554FB1AE32CD11648E44EE">
    <w:name w:val="3D99D65C05554FB1AE32CD11648E44EE"/>
  </w:style>
  <w:style w:type="paragraph" w:customStyle="1" w:styleId="2AEA8C674FAB4A53B87BA001271200EC">
    <w:name w:val="2AEA8C674FAB4A53B87BA001271200EC"/>
  </w:style>
  <w:style w:type="paragraph" w:customStyle="1" w:styleId="3CE9BBB35214499E8FA4E0C796B51713">
    <w:name w:val="3CE9BBB35214499E8FA4E0C796B51713"/>
  </w:style>
  <w:style w:type="paragraph" w:customStyle="1" w:styleId="51E2FCD5CB204C41BEDEE0AB324740E4">
    <w:name w:val="51E2FCD5CB204C41BEDEE0AB324740E4"/>
  </w:style>
  <w:style w:type="paragraph" w:customStyle="1" w:styleId="F1988955DF774CB5B136E6122BBA0A70">
    <w:name w:val="F1988955DF774CB5B136E6122BBA0A70"/>
  </w:style>
  <w:style w:type="paragraph" w:customStyle="1" w:styleId="98EA212FAC6D4710A7B69EC00B693298">
    <w:name w:val="98EA212FAC6D4710A7B69EC00B693298"/>
  </w:style>
  <w:style w:type="paragraph" w:customStyle="1" w:styleId="069C6DC91B9646EA9863768079069AA9">
    <w:name w:val="069C6DC91B9646EA9863768079069AA9"/>
  </w:style>
  <w:style w:type="paragraph" w:customStyle="1" w:styleId="70AE76A9FC514976BB46DB1C5A74D79E">
    <w:name w:val="70AE76A9FC514976BB46DB1C5A74D7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dASHBOARD DESIGN FOR NETFLIX</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3.xml><?xml version="1.0" encoding="utf-8"?>
<CoverPageProperties xmlns="http://schemas.microsoft.com/office/2006/coverPageProps">
  <PublishDate/>
  <Abstract>dASHBOARD DESIGN FOR NETFLIX</Abstract>
  <CompanyAddress/>
  <CompanyPhone/>
  <CompanyFax/>
  <CompanyEmail/>
</CoverPageProperties>
</file>

<file path=customXml/item4.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DBADFB-1DDD-494B-BD57-A57FFC80C600}">
  <ds:schemaRefs>
    <ds:schemaRef ds:uri="http://schemas.openxmlformats.org/officeDocument/2006/bibliography"/>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82DBADFB-1DDD-494B-BD57-A57FFC80C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Template>
  <TotalTime>1</TotalTime>
  <Pages>8</Pages>
  <Words>1020</Words>
  <Characters>5815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Presentation of Data Using Dashboards for Netflix</vt:lpstr>
    </vt:vector>
  </TitlesOfParts>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of Data Using Dashboards for Netflix</dc:title>
  <dc:subject/>
  <dc:creator>Justin</dc:creator>
  <cp:keywords/>
  <dc:description/>
  <cp:lastModifiedBy>Justin Hall</cp:lastModifiedBy>
  <cp:revision>2</cp:revision>
  <dcterms:created xsi:type="dcterms:W3CDTF">2020-07-25T23:32:00Z</dcterms:created>
  <dcterms:modified xsi:type="dcterms:W3CDTF">2020-07-25T23:32:00Z</dcterms:modified>
</cp:coreProperties>
</file>